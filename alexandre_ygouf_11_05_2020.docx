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7882" w:rsidRPr="00547B7A" w:rsidRDefault="007E7882" w:rsidP="007E7882">
      <w:pPr>
        <w:pStyle w:val="Titre"/>
        <w:rPr>
          <w:rFonts w:ascii="Times New Roman" w:hAnsi="Times New Roman" w:cs="Times New Roman"/>
        </w:rPr>
      </w:pPr>
      <w:r w:rsidRPr="00547B7A">
        <w:rPr>
          <w:rFonts w:ascii="Times New Roman" w:hAnsi="Times New Roman" w:cs="Times New Roman"/>
        </w:rPr>
        <w:t xml:space="preserve">Compte rendu </w:t>
      </w:r>
      <w:proofErr w:type="spellStart"/>
      <w:r w:rsidR="00552E1A" w:rsidRPr="00547B7A">
        <w:rPr>
          <w:rFonts w:ascii="Times New Roman" w:hAnsi="Times New Roman" w:cs="Times New Roman"/>
        </w:rPr>
        <w:t>Webmapping</w:t>
      </w:r>
      <w:proofErr w:type="spellEnd"/>
      <w:r w:rsidR="00552E1A" w:rsidRPr="00547B7A">
        <w:rPr>
          <w:rFonts w:ascii="Times New Roman" w:hAnsi="Times New Roman" w:cs="Times New Roman"/>
        </w:rPr>
        <w:t xml:space="preserve"> des restaurants de Sortir Télérama</w:t>
      </w:r>
      <w:r w:rsidR="00277E4C" w:rsidRPr="00547B7A">
        <w:rPr>
          <w:rFonts w:ascii="Times New Roman" w:hAnsi="Times New Roman" w:cs="Times New Roman"/>
        </w:rPr>
        <w:t>.</w:t>
      </w:r>
    </w:p>
    <w:p w:rsidR="007E7882" w:rsidRPr="00547B7A" w:rsidRDefault="00552E1A" w:rsidP="007D6C58">
      <w:pPr>
        <w:pStyle w:val="Sous-titre"/>
        <w:rPr>
          <w:rFonts w:ascii="Times New Roman" w:hAnsi="Times New Roman" w:cs="Times New Roman"/>
        </w:rPr>
      </w:pPr>
      <w:r w:rsidRPr="00547B7A">
        <w:rPr>
          <w:rFonts w:ascii="Times New Roman" w:hAnsi="Times New Roman" w:cs="Times New Roman"/>
        </w:rPr>
        <w:t xml:space="preserve">Compte rendu </w:t>
      </w:r>
      <w:proofErr w:type="spellStart"/>
      <w:r w:rsidRPr="00547B7A">
        <w:rPr>
          <w:rFonts w:ascii="Times New Roman" w:hAnsi="Times New Roman" w:cs="Times New Roman"/>
        </w:rPr>
        <w:t>Webmapping</w:t>
      </w:r>
      <w:proofErr w:type="spellEnd"/>
      <w:r w:rsidRPr="00547B7A">
        <w:rPr>
          <w:rFonts w:ascii="Times New Roman" w:hAnsi="Times New Roman" w:cs="Times New Roman"/>
        </w:rPr>
        <w:t xml:space="preserve"> des restaurants de Sortir Télérama (</w:t>
      </w:r>
      <w:proofErr w:type="spellStart"/>
      <w:r w:rsidRPr="00547B7A">
        <w:rPr>
          <w:rFonts w:ascii="Times New Roman" w:hAnsi="Times New Roman" w:cs="Times New Roman"/>
        </w:rPr>
        <w:t>scrapping</w:t>
      </w:r>
      <w:proofErr w:type="spellEnd"/>
      <w:r w:rsidRPr="00547B7A">
        <w:rPr>
          <w:rFonts w:ascii="Times New Roman" w:hAnsi="Times New Roman" w:cs="Times New Roman"/>
        </w:rPr>
        <w:t xml:space="preserve"> des données, structuration, carte interactive...).</w:t>
      </w:r>
    </w:p>
    <w:p w:rsidR="007E7882" w:rsidRDefault="007E7882" w:rsidP="007E7882">
      <w:pPr>
        <w:keepNext/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2DC39153" wp14:editId="42AAF977">
            <wp:simplePos x="0" y="0"/>
            <wp:positionH relativeFrom="column">
              <wp:posOffset>3662045</wp:posOffset>
            </wp:positionH>
            <wp:positionV relativeFrom="paragraph">
              <wp:posOffset>5988050</wp:posOffset>
            </wp:positionV>
            <wp:extent cx="2623904" cy="1179195"/>
            <wp:effectExtent l="0" t="0" r="5080" b="1905"/>
            <wp:wrapTight wrapText="bothSides">
              <wp:wrapPolygon edited="0">
                <wp:start x="0" y="0"/>
                <wp:lineTo x="0" y="21286"/>
                <wp:lineTo x="21485" y="21286"/>
                <wp:lineTo x="21485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coul_f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904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inline distT="0" distB="0" distL="0" distR="0" wp14:anchorId="34311BAE" wp14:editId="5AFFA6B2">
            <wp:extent cx="4218556" cy="2069729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S7_AutoF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56" cy="20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82" w:rsidRDefault="007E7882" w:rsidP="007E7882">
      <w:pPr>
        <w:pStyle w:val="Lgende"/>
        <w:jc w:val="center"/>
      </w:pPr>
      <w:r>
        <w:t xml:space="preserve">Figure </w:t>
      </w:r>
      <w:fldSimple w:instr=" SEQ Figure \* ARABIC ">
        <w:r w:rsidR="00552E1A">
          <w:rPr>
            <w:noProof/>
          </w:rPr>
          <w:t>1</w:t>
        </w:r>
      </w:fldSimple>
      <w:r>
        <w:t xml:space="preserve"> </w:t>
      </w:r>
      <w:r w:rsidR="00330D88">
        <w:t>restaurant le rond</w:t>
      </w:r>
      <w:r w:rsidRPr="00F91771">
        <w:t xml:space="preserve"> (image </w:t>
      </w:r>
      <w:proofErr w:type="spellStart"/>
      <w:r w:rsidRPr="00F91771">
        <w:t>credit</w:t>
      </w:r>
      <w:proofErr w:type="spellEnd"/>
      <w:r w:rsidRPr="00F91771">
        <w:t xml:space="preserve">: </w:t>
      </w:r>
      <w:r w:rsidR="00B36B53">
        <w:t>Télérama</w:t>
      </w:r>
      <w:r w:rsidRPr="00F91771">
        <w:t>)</w:t>
      </w:r>
    </w:p>
    <w:p w:rsidR="00377E4E" w:rsidRDefault="00377E4E">
      <w:pPr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:rsidR="00C06F75" w:rsidRDefault="00B136F9" w:rsidP="00B476E3">
      <w:pPr>
        <w:pStyle w:val="grandepartie"/>
      </w:pPr>
      <w:r w:rsidRPr="00DD409A">
        <w:lastRenderedPageBreak/>
        <w:t>Intr</w:t>
      </w:r>
      <w:r w:rsidRPr="00DD409A">
        <w:rPr>
          <w:rStyle w:val="grandepartieCar"/>
        </w:rPr>
        <w:t>odu</w:t>
      </w:r>
      <w:r w:rsidRPr="00DD409A">
        <w:t>ction</w:t>
      </w:r>
    </w:p>
    <w:p w:rsidR="00830592" w:rsidRDefault="00F47F42" w:rsidP="00522A80">
      <w:pPr>
        <w:pStyle w:val="corpstexte"/>
      </w:pPr>
      <w:r>
        <w:t xml:space="preserve">Le </w:t>
      </w:r>
      <w:proofErr w:type="spellStart"/>
      <w:r>
        <w:t>scrapping</w:t>
      </w:r>
      <w:proofErr w:type="spellEnd"/>
      <w:r>
        <w:t xml:space="preserve"> de </w:t>
      </w:r>
      <w:r w:rsidR="00A16E26">
        <w:t xml:space="preserve">donnée </w:t>
      </w:r>
      <w:r w:rsidR="00E70B75">
        <w:t xml:space="preserve">consiste à extraire les données </w:t>
      </w:r>
      <w:r w:rsidR="00974FB7">
        <w:t>de site web via un script ou un programme.</w:t>
      </w:r>
    </w:p>
    <w:p w:rsidR="001A246B" w:rsidRPr="00DD409A" w:rsidRDefault="008670C7" w:rsidP="00522A80">
      <w:pPr>
        <w:pStyle w:val="corpstexte"/>
      </w:pPr>
      <w:r>
        <w:t xml:space="preserve">Le </w:t>
      </w:r>
      <w:proofErr w:type="spellStart"/>
      <w:r>
        <w:t>scrapping</w:t>
      </w:r>
      <w:proofErr w:type="spellEnd"/>
      <w:r>
        <w:t xml:space="preserve"> peut aussi</w:t>
      </w:r>
      <w:r w:rsidR="00D135FE">
        <w:t xml:space="preserve"> peut</w:t>
      </w:r>
      <w:r>
        <w:t xml:space="preserve"> permettre</w:t>
      </w:r>
      <w:r w:rsidR="001E2531">
        <w:t xml:space="preserve"> </w:t>
      </w:r>
      <w:r w:rsidR="00AF2E66">
        <w:t xml:space="preserve">d’étudier </w:t>
      </w:r>
      <w:r w:rsidR="0082361A">
        <w:t>les résultats</w:t>
      </w:r>
      <w:r w:rsidR="00AF2E66">
        <w:t xml:space="preserve"> d’une reche</w:t>
      </w:r>
      <w:r w:rsidR="0082361A">
        <w:t>rche</w:t>
      </w:r>
      <w:r w:rsidR="00AF2E66">
        <w:t xml:space="preserve"> par</w:t>
      </w:r>
      <w:r w:rsidR="005D7456">
        <w:t xml:space="preserve"> mot c</w:t>
      </w:r>
      <w:r w:rsidR="000B15E4">
        <w:t>lef</w:t>
      </w:r>
      <w:r w:rsidR="00914688">
        <w:t xml:space="preserve"> dans un moteur de recherche</w:t>
      </w:r>
      <w:r w:rsidR="000B15E4">
        <w:t>.</w:t>
      </w:r>
    </w:p>
    <w:p w:rsidR="003654CC" w:rsidRDefault="003B4DB0" w:rsidP="00AD556A">
      <w:pPr>
        <w:pStyle w:val="corpstexte"/>
      </w:pPr>
      <w:r w:rsidRPr="00DD409A">
        <w:t>Mon projet s’est déroulé en deux</w:t>
      </w:r>
      <w:r w:rsidR="0009369E" w:rsidRPr="00DD409A">
        <w:t xml:space="preserve"> temps.</w:t>
      </w:r>
      <w:r w:rsidR="001D6C91" w:rsidRPr="00DD409A">
        <w:t xml:space="preserve"> Dans un premier temps </w:t>
      </w:r>
      <w:r w:rsidR="00AE10DD" w:rsidRPr="00DD409A">
        <w:t xml:space="preserve">il faut </w:t>
      </w:r>
      <w:proofErr w:type="spellStart"/>
      <w:r w:rsidR="00AE10DD" w:rsidRPr="00DD409A">
        <w:t>scrapper</w:t>
      </w:r>
      <w:proofErr w:type="spellEnd"/>
      <w:r w:rsidR="00AE10DD" w:rsidRPr="00DD409A">
        <w:t xml:space="preserve"> </w:t>
      </w:r>
      <w:r w:rsidR="00C456DE">
        <w:t xml:space="preserve">les données. Dans un deuxième temps les données </w:t>
      </w:r>
      <w:proofErr w:type="spellStart"/>
      <w:r w:rsidR="00C456DE">
        <w:t>scrappé</w:t>
      </w:r>
      <w:r w:rsidR="000E2B61">
        <w:t>es</w:t>
      </w:r>
      <w:proofErr w:type="spellEnd"/>
      <w:r w:rsidR="001244B9">
        <w:t xml:space="preserve"> serviront. </w:t>
      </w:r>
      <w:r w:rsidR="00D866A9">
        <w:t xml:space="preserve">Il existe plusieurs </w:t>
      </w:r>
      <w:r w:rsidR="009F62D5">
        <w:t>façons</w:t>
      </w:r>
      <w:r w:rsidR="00D866A9">
        <w:t xml:space="preserve"> </w:t>
      </w:r>
      <w:r w:rsidR="009F62D5">
        <w:t xml:space="preserve">de </w:t>
      </w:r>
      <w:proofErr w:type="spellStart"/>
      <w:r w:rsidR="009F62D5">
        <w:t>scrappées</w:t>
      </w:r>
      <w:proofErr w:type="spellEnd"/>
      <w:r w:rsidR="009F62D5">
        <w:t xml:space="preserve"> les données d’</w:t>
      </w:r>
      <w:r w:rsidR="000A6DE2">
        <w:t>un site internet.</w:t>
      </w:r>
    </w:p>
    <w:p w:rsidR="00F2142E" w:rsidRPr="00DD409A" w:rsidRDefault="00F2142E" w:rsidP="00AD556A">
      <w:pPr>
        <w:pStyle w:val="corpstexte"/>
      </w:pPr>
      <w:r>
        <w:t xml:space="preserve">Je ne </w:t>
      </w:r>
      <w:r w:rsidR="00B66E19">
        <w:t>détaillerai</w:t>
      </w:r>
      <w:r>
        <w:t xml:space="preserve"> pas l’étape de géocodage </w:t>
      </w:r>
      <w:r w:rsidR="00943959">
        <w:t xml:space="preserve">entre </w:t>
      </w:r>
      <w:r w:rsidR="00D349DD">
        <w:t xml:space="preserve">l’étape de </w:t>
      </w:r>
      <w:proofErr w:type="spellStart"/>
      <w:r w:rsidR="00D349DD">
        <w:t>scrapping</w:t>
      </w:r>
      <w:proofErr w:type="spellEnd"/>
      <w:r w:rsidR="00D349DD">
        <w:t xml:space="preserve"> et l’étape </w:t>
      </w:r>
      <w:r w:rsidR="000214F5">
        <w:t xml:space="preserve">de </w:t>
      </w:r>
      <w:proofErr w:type="spellStart"/>
      <w:r w:rsidR="000214F5">
        <w:t>webmaping</w:t>
      </w:r>
      <w:proofErr w:type="spellEnd"/>
      <w:r w:rsidR="000214F5">
        <w:t>.</w:t>
      </w:r>
      <w:r w:rsidR="00F86B6C">
        <w:t xml:space="preserve"> Il s’agit d’un simple géocodage </w:t>
      </w:r>
      <w:r w:rsidR="00577B21">
        <w:t>ave</w:t>
      </w:r>
      <w:r w:rsidR="007929D2">
        <w:t xml:space="preserve">c le </w:t>
      </w:r>
      <w:proofErr w:type="spellStart"/>
      <w:r w:rsidR="007929D2">
        <w:t>géocodeur</w:t>
      </w:r>
      <w:proofErr w:type="spellEnd"/>
      <w:r w:rsidR="007929D2">
        <w:t xml:space="preserve"> de </w:t>
      </w:r>
      <w:proofErr w:type="spellStart"/>
      <w:r w:rsidR="007929D2">
        <w:t>data.gouv</w:t>
      </w:r>
      <w:proofErr w:type="spellEnd"/>
      <w:r w:rsidR="00FF326B">
        <w:t>.</w:t>
      </w:r>
    </w:p>
    <w:p w:rsidR="00BD189F" w:rsidRPr="00DD409A" w:rsidRDefault="00DD2545" w:rsidP="00B476E3">
      <w:pPr>
        <w:pStyle w:val="grandepartie"/>
      </w:pPr>
      <w:r w:rsidRPr="00DD409A">
        <w:t xml:space="preserve">Le </w:t>
      </w:r>
      <w:proofErr w:type="spellStart"/>
      <w:r w:rsidRPr="00DD409A">
        <w:t>scrapping</w:t>
      </w:r>
      <w:proofErr w:type="spellEnd"/>
      <w:r w:rsidRPr="00DD409A">
        <w:t xml:space="preserve"> de données</w:t>
      </w:r>
    </w:p>
    <w:p w:rsidR="00DD2545" w:rsidRDefault="00D73F4C" w:rsidP="00A1083C">
      <w:pPr>
        <w:pStyle w:val="2X"/>
      </w:pPr>
      <w:r w:rsidRPr="00DD409A">
        <w:t xml:space="preserve">Avec le plugin </w:t>
      </w:r>
      <w:r w:rsidR="00330CE1" w:rsidRPr="00DD409A">
        <w:t xml:space="preserve">web </w:t>
      </w:r>
      <w:proofErr w:type="spellStart"/>
      <w:r w:rsidR="00330CE1" w:rsidRPr="00DD409A">
        <w:t>s</w:t>
      </w:r>
      <w:r w:rsidR="00330CE1" w:rsidRPr="00A1083C">
        <w:rPr>
          <w:rStyle w:val="2XCar"/>
        </w:rPr>
        <w:t>crapp</w:t>
      </w:r>
      <w:r w:rsidR="00330CE1" w:rsidRPr="00DD409A">
        <w:t>er</w:t>
      </w:r>
      <w:proofErr w:type="spellEnd"/>
      <w:r w:rsidR="003239CA" w:rsidRPr="00DD409A">
        <w:t xml:space="preserve"> </w:t>
      </w:r>
      <w:r w:rsidR="00AA1097" w:rsidRPr="00DD409A">
        <w:t>(piste suivis)</w:t>
      </w:r>
    </w:p>
    <w:p w:rsidR="00623412" w:rsidRDefault="004233EC" w:rsidP="000A2400">
      <w:pPr>
        <w:pStyle w:val="corpstexte"/>
      </w:pPr>
      <w:r>
        <w:t>Web</w:t>
      </w:r>
      <w:r w:rsidR="00AA343D">
        <w:t xml:space="preserve"> </w:t>
      </w:r>
      <w:proofErr w:type="spellStart"/>
      <w:r w:rsidR="00AA343D">
        <w:t>scrapper</w:t>
      </w:r>
      <w:proofErr w:type="spellEnd"/>
      <w:r w:rsidR="00AA343D">
        <w:t xml:space="preserve"> </w:t>
      </w:r>
      <w:r w:rsidR="005C11DE">
        <w:t xml:space="preserve">est un plugin de </w:t>
      </w:r>
      <w:proofErr w:type="spellStart"/>
      <w:r w:rsidR="005C11DE">
        <w:t>google</w:t>
      </w:r>
      <w:proofErr w:type="spellEnd"/>
      <w:r w:rsidR="005C11DE">
        <w:t xml:space="preserve"> très utile. </w:t>
      </w:r>
      <w:r w:rsidR="00A16CD3">
        <w:t xml:space="preserve">Il permet comme </w:t>
      </w:r>
      <w:r w:rsidR="009D0A2D">
        <w:t>pourrait</w:t>
      </w:r>
      <w:r w:rsidR="00A16CD3">
        <w:t xml:space="preserve"> le faire un programme </w:t>
      </w:r>
      <w:r w:rsidR="00217546">
        <w:t xml:space="preserve">du </w:t>
      </w:r>
      <w:proofErr w:type="spellStart"/>
      <w:r w:rsidR="005E62B2">
        <w:t>scrapping</w:t>
      </w:r>
      <w:proofErr w:type="spellEnd"/>
      <w:r w:rsidR="005E62B2">
        <w:t>.</w:t>
      </w:r>
    </w:p>
    <w:p w:rsidR="008148F0" w:rsidRDefault="00056A61" w:rsidP="000A2400">
      <w:pPr>
        <w:pStyle w:val="corpstexte"/>
      </w:pPr>
      <w:r>
        <w:t xml:space="preserve">Tous d’abord </w:t>
      </w:r>
      <w:r w:rsidR="00BE6CB7">
        <w:t>il faut savoir que l</w:t>
      </w:r>
      <w:r w:rsidR="008148F0">
        <w:t xml:space="preserve">a manière </w:t>
      </w:r>
      <w:r w:rsidR="00184574">
        <w:t xml:space="preserve">de </w:t>
      </w:r>
      <w:proofErr w:type="spellStart"/>
      <w:r w:rsidR="00184574">
        <w:t>scrapper</w:t>
      </w:r>
      <w:proofErr w:type="spellEnd"/>
      <w:r w:rsidR="00184574">
        <w:t xml:space="preserve"> ou d’extraire </w:t>
      </w:r>
      <w:r w:rsidR="00BB67EF">
        <w:t xml:space="preserve">du contenu </w:t>
      </w:r>
      <w:r w:rsidR="0044607C">
        <w:t xml:space="preserve">de site web </w:t>
      </w:r>
      <w:r w:rsidR="009857AA">
        <w:t xml:space="preserve">diffère pour chaque site web. </w:t>
      </w:r>
      <w:r w:rsidR="00433146">
        <w:t xml:space="preserve">La manière de </w:t>
      </w:r>
      <w:proofErr w:type="spellStart"/>
      <w:r w:rsidR="00433146">
        <w:t>sc</w:t>
      </w:r>
      <w:r w:rsidR="00732B18">
        <w:t>r</w:t>
      </w:r>
      <w:r w:rsidR="00433146">
        <w:t>apper</w:t>
      </w:r>
      <w:proofErr w:type="spellEnd"/>
      <w:r w:rsidR="00433146">
        <w:t xml:space="preserve"> </w:t>
      </w:r>
      <w:r w:rsidR="007D31E6">
        <w:t>diffère par exemple suivant la pagination d’un site web et de comment il est organisé.</w:t>
      </w:r>
    </w:p>
    <w:p w:rsidR="005A528D" w:rsidRDefault="0009262C" w:rsidP="000A2400">
      <w:pPr>
        <w:pStyle w:val="corpstexte"/>
      </w:pPr>
      <w:r>
        <w:t xml:space="preserve">J’ai </w:t>
      </w:r>
      <w:r w:rsidR="001456B8">
        <w:t>privilégié</w:t>
      </w:r>
      <w:r>
        <w:t xml:space="preserve"> </w:t>
      </w:r>
      <w:r w:rsidR="002E52CD">
        <w:t xml:space="preserve">web </w:t>
      </w:r>
      <w:proofErr w:type="spellStart"/>
      <w:r w:rsidR="002E52CD">
        <w:t>scrapper</w:t>
      </w:r>
      <w:proofErr w:type="spellEnd"/>
      <w:r w:rsidR="002E52CD">
        <w:t xml:space="preserve"> </w:t>
      </w:r>
      <w:r w:rsidR="006547EC">
        <w:t xml:space="preserve">car c’est la plus rapide </w:t>
      </w:r>
      <w:r w:rsidR="0040000B">
        <w:t>à</w:t>
      </w:r>
      <w:r w:rsidR="006547EC">
        <w:t xml:space="preserve"> mettre en place pour le projet. </w:t>
      </w:r>
      <w:r w:rsidR="00903C5B">
        <w:t xml:space="preserve">Pour extraire ou </w:t>
      </w:r>
      <w:proofErr w:type="spellStart"/>
      <w:r w:rsidR="00903C5B">
        <w:t>scrapper</w:t>
      </w:r>
      <w:proofErr w:type="spellEnd"/>
      <w:r w:rsidR="00903C5B">
        <w:t xml:space="preserve"> </w:t>
      </w:r>
      <w:r w:rsidR="001D1C93">
        <w:t xml:space="preserve">avec </w:t>
      </w:r>
      <w:proofErr w:type="spellStart"/>
      <w:r w:rsidR="00C64A95">
        <w:t>webscrapper</w:t>
      </w:r>
      <w:proofErr w:type="spellEnd"/>
      <w:r w:rsidR="00C64A95">
        <w:t xml:space="preserve"> il faut commencer par </w:t>
      </w:r>
      <w:r w:rsidR="003B6B74">
        <w:t xml:space="preserve">créer une </w:t>
      </w:r>
      <w:proofErr w:type="spellStart"/>
      <w:r w:rsidR="003B6B74">
        <w:t>sitemap</w:t>
      </w:r>
      <w:proofErr w:type="spellEnd"/>
      <w:r w:rsidR="003B6B74">
        <w:t>.</w:t>
      </w:r>
      <w:r w:rsidR="00553119">
        <w:t xml:space="preserve"> Dans la </w:t>
      </w:r>
      <w:proofErr w:type="spellStart"/>
      <w:r w:rsidR="00553119">
        <w:t>sitemap</w:t>
      </w:r>
      <w:proofErr w:type="spellEnd"/>
      <w:r w:rsidR="00553119">
        <w:t xml:space="preserve"> d’indique l’url des pages ou je veux extraire du contenu</w:t>
      </w:r>
      <w:r w:rsidR="000B69D6">
        <w:t>.</w:t>
      </w:r>
    </w:p>
    <w:p w:rsidR="003B6B74" w:rsidRDefault="00660481" w:rsidP="000A2400">
      <w:pPr>
        <w:pStyle w:val="corpstexte"/>
      </w:pPr>
      <w:r>
        <w:rPr>
          <w:noProof/>
          <w:lang w:eastAsia="fr-FR"/>
        </w:rPr>
        <w:drawing>
          <wp:inline distT="0" distB="0" distL="0" distR="0" wp14:anchorId="4346A2F9" wp14:editId="431B7A9C">
            <wp:extent cx="3800475" cy="5905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68" w:rsidRDefault="007F5201" w:rsidP="000A2400">
      <w:pPr>
        <w:pStyle w:val="corpstexte"/>
        <w:rPr>
          <w:color w:val="FF0000"/>
        </w:rPr>
      </w:pPr>
      <w:r w:rsidRPr="007F5201">
        <w:t>https://sortir.telerama.fr/listes/restos?</w:t>
      </w:r>
      <w:r w:rsidRPr="007F5201">
        <w:rPr>
          <w:color w:val="FF0000"/>
        </w:rPr>
        <w:t>page=[1-120]</w:t>
      </w:r>
    </w:p>
    <w:p w:rsidR="007F5201" w:rsidRDefault="00B905DA" w:rsidP="008D3B8E">
      <w:pPr>
        <w:pStyle w:val="corpstexte"/>
      </w:pPr>
      <w:r>
        <w:t xml:space="preserve">J’indique avec </w:t>
      </w:r>
      <w:r w:rsidR="00D30B2E" w:rsidRPr="007F5201">
        <w:t>page=[1-120]</w:t>
      </w:r>
      <w:r w:rsidR="009257E1">
        <w:t xml:space="preserve"> </w:t>
      </w:r>
      <w:r w:rsidR="00995CAD">
        <w:t xml:space="preserve">que je voudrais </w:t>
      </w:r>
      <w:proofErr w:type="spellStart"/>
      <w:r w:rsidR="00277878">
        <w:t>scrapper</w:t>
      </w:r>
      <w:proofErr w:type="spellEnd"/>
      <w:r w:rsidR="00277878">
        <w:t xml:space="preserve"> </w:t>
      </w:r>
      <w:r w:rsidR="00385742">
        <w:t>de la page 1 à la page 120.</w:t>
      </w:r>
    </w:p>
    <w:p w:rsidR="005E770B" w:rsidRDefault="00756ACB" w:rsidP="000A2400">
      <w:pPr>
        <w:pStyle w:val="corpstexte"/>
      </w:pPr>
      <w:r>
        <w:t xml:space="preserve">Il faut ensuite </w:t>
      </w:r>
      <w:r w:rsidR="00155FEA">
        <w:t xml:space="preserve">créer des </w:t>
      </w:r>
      <w:proofErr w:type="spellStart"/>
      <w:r w:rsidR="00155FEA">
        <w:t>sélector</w:t>
      </w:r>
      <w:r w:rsidR="00443826">
        <w:t>s</w:t>
      </w:r>
      <w:proofErr w:type="spellEnd"/>
      <w:r w:rsidR="00443826">
        <w:t>.</w:t>
      </w:r>
    </w:p>
    <w:p w:rsidR="00825F35" w:rsidRDefault="00825F35" w:rsidP="000A2400">
      <w:pPr>
        <w:pStyle w:val="corpstexte"/>
      </w:pPr>
      <w:r>
        <w:rPr>
          <w:noProof/>
          <w:lang w:eastAsia="fr-FR"/>
        </w:rPr>
        <w:drawing>
          <wp:inline distT="0" distB="0" distL="0" distR="0" wp14:anchorId="1D044716" wp14:editId="3DB26F9C">
            <wp:extent cx="3181350" cy="17430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9A" w:rsidRPr="00DD409A" w:rsidRDefault="00031A22" w:rsidP="000A2400">
      <w:pPr>
        <w:pStyle w:val="corpstexte"/>
      </w:pPr>
      <w:r>
        <w:t>Web</w:t>
      </w:r>
      <w:r w:rsidR="00663980">
        <w:t xml:space="preserve"> </w:t>
      </w:r>
      <w:proofErr w:type="spellStart"/>
      <w:r>
        <w:t>scrappeur</w:t>
      </w:r>
      <w:proofErr w:type="spellEnd"/>
      <w:r>
        <w:t xml:space="preserve"> </w:t>
      </w:r>
      <w:r w:rsidR="00792D39">
        <w:t xml:space="preserve">permet de faire des graph de </w:t>
      </w:r>
      <w:proofErr w:type="spellStart"/>
      <w:r w:rsidR="00792D39">
        <w:t>sé</w:t>
      </w:r>
      <w:r w:rsidR="005F628E">
        <w:t>lector</w:t>
      </w:r>
      <w:proofErr w:type="spellEnd"/>
      <w:r w:rsidR="005F628E">
        <w:t xml:space="preserve">. </w:t>
      </w:r>
      <w:r w:rsidR="0002518D">
        <w:t xml:space="preserve">Ce système </w:t>
      </w:r>
      <w:r w:rsidR="00A963EF">
        <w:t xml:space="preserve">de </w:t>
      </w:r>
      <w:proofErr w:type="spellStart"/>
      <w:r w:rsidR="00A963EF">
        <w:t>sélector</w:t>
      </w:r>
      <w:proofErr w:type="spellEnd"/>
      <w:r w:rsidR="00A963EF">
        <w:t xml:space="preserve"> es</w:t>
      </w:r>
      <w:r w:rsidR="00D95624">
        <w:t xml:space="preserve">t assez intelligent. </w:t>
      </w:r>
      <w:r w:rsidR="00785D11">
        <w:t xml:space="preserve">Il est </w:t>
      </w:r>
      <w:r w:rsidR="00367120">
        <w:t xml:space="preserve">possible de mettre un </w:t>
      </w:r>
      <w:proofErr w:type="spellStart"/>
      <w:r w:rsidR="00EF661E">
        <w:t>sélector</w:t>
      </w:r>
      <w:proofErr w:type="spellEnd"/>
      <w:r w:rsidR="00EF661E">
        <w:t xml:space="preserve"> </w:t>
      </w:r>
      <w:proofErr w:type="spellStart"/>
      <w:r w:rsidR="005F5BF5">
        <w:t>nom_link</w:t>
      </w:r>
      <w:proofErr w:type="spellEnd"/>
      <w:r w:rsidR="005F5BF5">
        <w:t xml:space="preserve"> </w:t>
      </w:r>
      <w:r w:rsidR="000A1025">
        <w:t xml:space="preserve">pour entrer dans la page de chaque </w:t>
      </w:r>
      <w:r w:rsidR="000A1025">
        <w:lastRenderedPageBreak/>
        <w:t xml:space="preserve">restaurant. </w:t>
      </w:r>
      <w:r w:rsidR="008D5AB9">
        <w:t xml:space="preserve">Dans le graph je </w:t>
      </w:r>
      <w:r w:rsidR="007066AF">
        <w:t>lis</w:t>
      </w:r>
      <w:r w:rsidR="00B44D84">
        <w:t xml:space="preserve"> ensuite ce premier </w:t>
      </w:r>
      <w:proofErr w:type="spellStart"/>
      <w:r w:rsidR="00B44D84">
        <w:t>sé</w:t>
      </w:r>
      <w:r w:rsidR="008D5AB9">
        <w:t>lector</w:t>
      </w:r>
      <w:proofErr w:type="spellEnd"/>
      <w:r w:rsidR="008D5AB9">
        <w:t xml:space="preserve"> </w:t>
      </w:r>
      <w:r w:rsidR="00B44D84">
        <w:t xml:space="preserve">à un deuxième </w:t>
      </w:r>
      <w:proofErr w:type="spellStart"/>
      <w:r w:rsidR="00B44D84">
        <w:t>sé</w:t>
      </w:r>
      <w:r w:rsidR="00B316D3">
        <w:t>lector</w:t>
      </w:r>
      <w:proofErr w:type="spellEnd"/>
      <w:r w:rsidR="00B316D3">
        <w:t xml:space="preserve"> qui permet de récupérer du texte</w:t>
      </w:r>
      <w:r w:rsidR="005B7F53">
        <w:t xml:space="preserve"> sur </w:t>
      </w:r>
      <w:r w:rsidR="00370153">
        <w:t>les adresses</w:t>
      </w:r>
      <w:r w:rsidR="005B7F53">
        <w:t>, transport…</w:t>
      </w:r>
      <w:r w:rsidR="00B316D3">
        <w:t>.</w:t>
      </w:r>
    </w:p>
    <w:p w:rsidR="004569F7" w:rsidRDefault="009F759B" w:rsidP="00A1083C">
      <w:pPr>
        <w:pStyle w:val="2X"/>
      </w:pPr>
      <w:r w:rsidRPr="00DD409A">
        <w:t xml:space="preserve">Avec </w:t>
      </w:r>
      <w:r w:rsidR="003D5798" w:rsidRPr="00DD409A">
        <w:t>python</w:t>
      </w:r>
      <w:r w:rsidR="004B3507" w:rsidRPr="00DD409A">
        <w:t xml:space="preserve"> (tentative)</w:t>
      </w:r>
    </w:p>
    <w:p w:rsidR="00A379FF" w:rsidRPr="00DD409A" w:rsidRDefault="00B03801" w:rsidP="00A379FF">
      <w:pPr>
        <w:pStyle w:val="corpstexte"/>
      </w:pPr>
      <w:r>
        <w:t xml:space="preserve">Il est possible de </w:t>
      </w:r>
      <w:proofErr w:type="spellStart"/>
      <w:r>
        <w:t>scrapper</w:t>
      </w:r>
      <w:proofErr w:type="spellEnd"/>
      <w:r w:rsidR="00084F82">
        <w:t xml:space="preserve"> en </w:t>
      </w:r>
      <w:r w:rsidR="00ED52C0">
        <w:t>python avec</w:t>
      </w:r>
      <w:r w:rsidR="001F3CF0">
        <w:t xml:space="preserve"> la librairie</w:t>
      </w:r>
      <w:r w:rsidR="00ED52C0">
        <w:t xml:space="preserve"> </w:t>
      </w:r>
      <w:proofErr w:type="spellStart"/>
      <w:r w:rsidR="00642ABE" w:rsidRPr="00642ABE">
        <w:t>Beautiful</w:t>
      </w:r>
      <w:proofErr w:type="spellEnd"/>
      <w:r w:rsidR="00642ABE" w:rsidRPr="00642ABE">
        <w:t xml:space="preserve"> </w:t>
      </w:r>
      <w:proofErr w:type="spellStart"/>
      <w:r w:rsidR="00642ABE" w:rsidRPr="00642ABE">
        <w:t>Soup</w:t>
      </w:r>
      <w:proofErr w:type="spellEnd"/>
      <w:r w:rsidR="00FE15BB">
        <w:t>.</w:t>
      </w:r>
    </w:p>
    <w:p w:rsidR="00632787" w:rsidRDefault="000A6DE2" w:rsidP="000A6DE2">
      <w:pPr>
        <w:pStyle w:val="2X"/>
      </w:pPr>
      <w:r>
        <w:t>Avec R</w:t>
      </w:r>
      <w:r w:rsidR="00DF422D">
        <w:t xml:space="preserve"> (tentative)</w:t>
      </w:r>
    </w:p>
    <w:p w:rsidR="00685C31" w:rsidRPr="00DD409A" w:rsidRDefault="00BE7B51" w:rsidP="00685C31">
      <w:pPr>
        <w:pStyle w:val="corpstexte"/>
      </w:pPr>
      <w:r>
        <w:t xml:space="preserve">Il est aussi possible avec R </w:t>
      </w:r>
      <w:r w:rsidR="00D260B5">
        <w:t xml:space="preserve">de faire de </w:t>
      </w:r>
      <w:proofErr w:type="spellStart"/>
      <w:r w:rsidR="00D260B5">
        <w:t>scrapping</w:t>
      </w:r>
      <w:proofErr w:type="spellEnd"/>
      <w:r w:rsidR="00957BA1">
        <w:t>.</w:t>
      </w:r>
    </w:p>
    <w:p w:rsidR="004D068C" w:rsidRPr="00DD409A" w:rsidRDefault="004B1EDF" w:rsidP="00B476E3">
      <w:pPr>
        <w:pStyle w:val="grandepartie"/>
      </w:pPr>
      <w:r w:rsidRPr="00DD409A">
        <w:t xml:space="preserve">Le </w:t>
      </w:r>
      <w:proofErr w:type="spellStart"/>
      <w:r w:rsidRPr="00DD409A">
        <w:t>webmapping</w:t>
      </w:r>
      <w:proofErr w:type="spellEnd"/>
      <w:r w:rsidRPr="00DD409A">
        <w:t xml:space="preserve"> </w:t>
      </w:r>
      <w:r w:rsidR="000C794B" w:rsidRPr="00DD409A">
        <w:t>des restaurants</w:t>
      </w:r>
      <w:r w:rsidRPr="00DD409A">
        <w:t xml:space="preserve"> </w:t>
      </w:r>
      <w:proofErr w:type="spellStart"/>
      <w:r w:rsidRPr="00DD409A">
        <w:t>télérama</w:t>
      </w:r>
      <w:proofErr w:type="spellEnd"/>
    </w:p>
    <w:p w:rsidR="005676B4" w:rsidRPr="00DD409A" w:rsidRDefault="006F0E1B" w:rsidP="004B7BBB">
      <w:pPr>
        <w:pStyle w:val="3X"/>
      </w:pPr>
      <w:r w:rsidRPr="00DD409A">
        <w:t xml:space="preserve">Avec </w:t>
      </w:r>
      <w:r w:rsidR="00064396" w:rsidRPr="00DD409A">
        <w:t xml:space="preserve">un lien </w:t>
      </w:r>
      <w:proofErr w:type="spellStart"/>
      <w:r w:rsidR="00064396" w:rsidRPr="00DD409A">
        <w:t>i</w:t>
      </w:r>
      <w:r w:rsidR="00064396" w:rsidRPr="004B7BBB">
        <w:rPr>
          <w:rStyle w:val="3XCar"/>
        </w:rPr>
        <w:t>fram</w:t>
      </w:r>
      <w:r w:rsidR="00064396" w:rsidRPr="00DD409A">
        <w:t>e</w:t>
      </w:r>
      <w:proofErr w:type="spellEnd"/>
      <w:r w:rsidR="00064396" w:rsidRPr="00DD409A">
        <w:t xml:space="preserve"> de l’IGN</w:t>
      </w:r>
      <w:r w:rsidR="00426547">
        <w:t xml:space="preserve"> (piste suivis)</w:t>
      </w:r>
    </w:p>
    <w:p w:rsidR="009171C2" w:rsidRDefault="00E20D61" w:rsidP="000A2400">
      <w:pPr>
        <w:pStyle w:val="corpstexte"/>
      </w:pPr>
      <w:r>
        <w:t>J’ai opté pour une solution sans programmation.</w:t>
      </w:r>
      <w:r w:rsidR="008569D5">
        <w:t xml:space="preserve"> </w:t>
      </w:r>
      <w:r w:rsidR="00440435">
        <w:t>En effe</w:t>
      </w:r>
      <w:r w:rsidR="00945E89">
        <w:t xml:space="preserve">t créer </w:t>
      </w:r>
      <w:r w:rsidR="002A53EA">
        <w:t xml:space="preserve">ma page web </w:t>
      </w:r>
      <w:r w:rsidR="009B1441">
        <w:t xml:space="preserve">avec une carte sans </w:t>
      </w:r>
      <w:r w:rsidR="004D0413" w:rsidRPr="004D0413">
        <w:t>script</w:t>
      </w:r>
      <w:r w:rsidR="004D0413">
        <w:t xml:space="preserve"> </w:t>
      </w:r>
      <w:r w:rsidR="009B1441">
        <w:t xml:space="preserve">en </w:t>
      </w:r>
      <w:proofErr w:type="spellStart"/>
      <w:r w:rsidR="00084EAD">
        <w:t>javascript</w:t>
      </w:r>
      <w:proofErr w:type="spellEnd"/>
      <w:r w:rsidR="00084EAD">
        <w:t>.</w:t>
      </w:r>
      <w:bookmarkStart w:id="0" w:name="_GoBack"/>
      <w:bookmarkEnd w:id="0"/>
    </w:p>
    <w:p w:rsidR="009171C2" w:rsidRDefault="008F7B5D" w:rsidP="000A2400">
      <w:pPr>
        <w:pStyle w:val="corpstexte"/>
      </w:pPr>
      <w:r>
        <w:rPr>
          <w:noProof/>
          <w:lang w:eastAsia="fr-FR"/>
        </w:rPr>
        <w:drawing>
          <wp:inline distT="0" distB="0" distL="0" distR="0" wp14:anchorId="470C6F61" wp14:editId="4319B0AF">
            <wp:extent cx="857250" cy="381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35" w:rsidRDefault="00351235" w:rsidP="000A2400">
      <w:pPr>
        <w:pStyle w:val="corpstexte"/>
      </w:pPr>
      <w:r>
        <w:t xml:space="preserve">Pour faire cela </w:t>
      </w:r>
      <w:r w:rsidR="00461FC9">
        <w:t xml:space="preserve">il faut sur le site ma carte de l’IGN </w:t>
      </w:r>
      <w:r w:rsidR="00205B8B">
        <w:t>importé</w:t>
      </w:r>
      <w:r w:rsidR="00B506FA">
        <w:t xml:space="preserve"> le </w:t>
      </w:r>
      <w:proofErr w:type="spellStart"/>
      <w:r w:rsidR="00B506FA">
        <w:t>dataset</w:t>
      </w:r>
      <w:proofErr w:type="spellEnd"/>
      <w:r w:rsidR="00B506FA">
        <w:t xml:space="preserve"> issue du </w:t>
      </w:r>
      <w:proofErr w:type="spellStart"/>
      <w:r w:rsidR="00B506FA">
        <w:t>scrapping</w:t>
      </w:r>
      <w:proofErr w:type="spellEnd"/>
      <w:r w:rsidR="00B506FA">
        <w:t xml:space="preserve">. </w:t>
      </w:r>
      <w:r w:rsidR="00135361">
        <w:t xml:space="preserve">Il est ensuite possible de faire un </w:t>
      </w:r>
      <w:r w:rsidR="00205B8B">
        <w:t>travail</w:t>
      </w:r>
      <w:r w:rsidR="00135361">
        <w:t xml:space="preserve"> de </w:t>
      </w:r>
      <w:r w:rsidR="00D40F3E">
        <w:t xml:space="preserve">représentation </w:t>
      </w:r>
      <w:r w:rsidR="00870A6E">
        <w:t xml:space="preserve">avec des </w:t>
      </w:r>
      <w:r w:rsidR="00BE3DAF">
        <w:t>icônes</w:t>
      </w:r>
      <w:r w:rsidR="00870A6E">
        <w:t xml:space="preserve"> de différentes taille en f</w:t>
      </w:r>
      <w:r w:rsidR="00BE3DAF">
        <w:t xml:space="preserve">onction de la note de </w:t>
      </w:r>
      <w:proofErr w:type="spellStart"/>
      <w:r w:rsidR="00BE3DAF">
        <w:t>télérama</w:t>
      </w:r>
      <w:proofErr w:type="spellEnd"/>
      <w:r w:rsidR="00BE3DAF">
        <w:t xml:space="preserve">. Il est aussi possible de faire des </w:t>
      </w:r>
      <w:r w:rsidR="00361E8B">
        <w:t>clusters</w:t>
      </w:r>
      <w:r w:rsidR="00BE3DAF">
        <w:t xml:space="preserve"> </w:t>
      </w:r>
      <w:r w:rsidR="006F4614">
        <w:t>pour un meilleur rendu sur les différentes échelle</w:t>
      </w:r>
      <w:r w:rsidR="00E41EEC">
        <w:t>s</w:t>
      </w:r>
      <w:r w:rsidR="006F4614">
        <w:t>.</w:t>
      </w:r>
    </w:p>
    <w:p w:rsidR="00F96E31" w:rsidRDefault="00F96E31" w:rsidP="000A2400">
      <w:pPr>
        <w:pStyle w:val="corpstexte"/>
      </w:pPr>
      <w:r>
        <w:rPr>
          <w:noProof/>
          <w:lang w:eastAsia="fr-FR"/>
        </w:rPr>
        <w:drawing>
          <wp:inline distT="0" distB="0" distL="0" distR="0" wp14:anchorId="6E8DBE78" wp14:editId="4E4E53BF">
            <wp:extent cx="5759450" cy="3515310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75F" w:rsidRDefault="009E1F5E" w:rsidP="000A2400">
      <w:pPr>
        <w:pStyle w:val="corpstexte"/>
      </w:pPr>
      <w:r>
        <w:t xml:space="preserve">Le lien </w:t>
      </w:r>
      <w:proofErr w:type="spellStart"/>
      <w:r w:rsidR="00444DF7">
        <w:t>iframe</w:t>
      </w:r>
      <w:proofErr w:type="spellEnd"/>
      <w:r w:rsidR="00444DF7">
        <w:t xml:space="preserve"> </w:t>
      </w:r>
      <w:r w:rsidR="00B42559">
        <w:t xml:space="preserve">est générer </w:t>
      </w:r>
      <w:r w:rsidR="00495654">
        <w:t>sur le site ma carte de l’IGN.</w:t>
      </w:r>
      <w:r w:rsidR="006C4EBE">
        <w:t xml:space="preserve"> </w:t>
      </w:r>
      <w:r w:rsidR="00E5444A">
        <w:t>Il n’</w:t>
      </w:r>
      <w:r w:rsidR="007F7888">
        <w:t>y a</w:t>
      </w:r>
      <w:r w:rsidR="00E5444A">
        <w:t xml:space="preserve"> plus </w:t>
      </w:r>
      <w:r w:rsidR="007C2D77">
        <w:t>qu’</w:t>
      </w:r>
      <w:r w:rsidR="00E11B06">
        <w:t>à</w:t>
      </w:r>
      <w:r w:rsidR="007C2D77">
        <w:t xml:space="preserve"> </w:t>
      </w:r>
      <w:r w:rsidR="00485D2B">
        <w:t>mettre ce lien dans une div.</w:t>
      </w:r>
    </w:p>
    <w:p w:rsidR="00F66BA3" w:rsidRPr="009A5A50" w:rsidRDefault="008D45C2" w:rsidP="009A5A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fr-FR"/>
        </w:rPr>
      </w:pPr>
      <w:r w:rsidRPr="008D45C2">
        <w:rPr>
          <w:rFonts w:ascii="Consolas" w:eastAsia="Times New Roman" w:hAnsi="Consolas" w:cs="Courier New"/>
          <w:color w:val="E8BF6A"/>
          <w:sz w:val="20"/>
          <w:szCs w:val="20"/>
          <w:lang w:val="en-US" w:eastAsia="fr-FR"/>
        </w:rPr>
        <w:t xml:space="preserve">&lt;div </w:t>
      </w:r>
      <w:r w:rsidRPr="008D45C2">
        <w:rPr>
          <w:rFonts w:ascii="Consolas" w:eastAsia="Times New Roman" w:hAnsi="Consolas" w:cs="Courier New"/>
          <w:color w:val="BABABA"/>
          <w:sz w:val="20"/>
          <w:szCs w:val="20"/>
          <w:lang w:val="en-US" w:eastAsia="fr-FR"/>
        </w:rPr>
        <w:t>id</w:t>
      </w:r>
      <w:r w:rsidRPr="008D45C2">
        <w:rPr>
          <w:rFonts w:ascii="Consolas" w:eastAsia="Times New Roman" w:hAnsi="Consolas" w:cs="Courier New"/>
          <w:color w:val="A5C261"/>
          <w:sz w:val="20"/>
          <w:szCs w:val="20"/>
          <w:lang w:val="en-US" w:eastAsia="fr-FR"/>
        </w:rPr>
        <w:t>="</w:t>
      </w:r>
      <w:proofErr w:type="spellStart"/>
      <w:r w:rsidRPr="008D45C2">
        <w:rPr>
          <w:rFonts w:ascii="Consolas" w:eastAsia="Times New Roman" w:hAnsi="Consolas" w:cs="Courier New"/>
          <w:color w:val="A5C261"/>
          <w:sz w:val="20"/>
          <w:szCs w:val="20"/>
          <w:lang w:val="en-US" w:eastAsia="fr-FR"/>
        </w:rPr>
        <w:t>mapid</w:t>
      </w:r>
      <w:proofErr w:type="spellEnd"/>
      <w:r w:rsidRPr="008D45C2">
        <w:rPr>
          <w:rFonts w:ascii="Consolas" w:eastAsia="Times New Roman" w:hAnsi="Consolas" w:cs="Courier New"/>
          <w:color w:val="A5C261"/>
          <w:sz w:val="20"/>
          <w:szCs w:val="20"/>
          <w:lang w:val="en-US" w:eastAsia="fr-FR"/>
        </w:rPr>
        <w:t xml:space="preserve">" </w:t>
      </w:r>
      <w:r w:rsidRPr="008D45C2">
        <w:rPr>
          <w:rFonts w:ascii="Consolas" w:eastAsia="Times New Roman" w:hAnsi="Consolas" w:cs="Courier New"/>
          <w:color w:val="BABABA"/>
          <w:sz w:val="20"/>
          <w:szCs w:val="20"/>
          <w:lang w:val="en-US" w:eastAsia="fr-FR"/>
        </w:rPr>
        <w:t>class</w:t>
      </w:r>
      <w:r w:rsidRPr="008D45C2">
        <w:rPr>
          <w:rFonts w:ascii="Consolas" w:eastAsia="Times New Roman" w:hAnsi="Consolas" w:cs="Courier New"/>
          <w:color w:val="A5C261"/>
          <w:sz w:val="20"/>
          <w:szCs w:val="20"/>
          <w:lang w:val="en-US" w:eastAsia="fr-FR"/>
        </w:rPr>
        <w:t>="mx-auto"</w:t>
      </w:r>
      <w:r w:rsidRPr="008D45C2">
        <w:rPr>
          <w:rFonts w:ascii="Consolas" w:eastAsia="Times New Roman" w:hAnsi="Consolas" w:cs="Courier New"/>
          <w:color w:val="E8BF6A"/>
          <w:sz w:val="20"/>
          <w:szCs w:val="20"/>
          <w:lang w:val="en-US" w:eastAsia="fr-FR"/>
        </w:rPr>
        <w:t>&gt;</w:t>
      </w:r>
      <w:r w:rsidRPr="008D45C2">
        <w:rPr>
          <w:rFonts w:ascii="Consolas" w:eastAsia="Times New Roman" w:hAnsi="Consolas" w:cs="Courier New"/>
          <w:color w:val="E8BF6A"/>
          <w:sz w:val="20"/>
          <w:szCs w:val="20"/>
          <w:lang w:val="en-US" w:eastAsia="fr-FR"/>
        </w:rPr>
        <w:br/>
        <w:t xml:space="preserve">    &lt;</w:t>
      </w:r>
      <w:proofErr w:type="spellStart"/>
      <w:r w:rsidRPr="008D45C2">
        <w:rPr>
          <w:rFonts w:ascii="Consolas" w:eastAsia="Times New Roman" w:hAnsi="Consolas" w:cs="Courier New"/>
          <w:color w:val="E8BF6A"/>
          <w:sz w:val="20"/>
          <w:szCs w:val="20"/>
          <w:lang w:val="en-US" w:eastAsia="fr-FR"/>
        </w:rPr>
        <w:t>iframe</w:t>
      </w:r>
      <w:proofErr w:type="spellEnd"/>
      <w:r w:rsidRPr="008D45C2">
        <w:rPr>
          <w:rFonts w:ascii="Consolas" w:eastAsia="Times New Roman" w:hAnsi="Consolas" w:cs="Courier New"/>
          <w:color w:val="E8BF6A"/>
          <w:sz w:val="20"/>
          <w:szCs w:val="20"/>
          <w:lang w:val="en-US" w:eastAsia="fr-FR"/>
        </w:rPr>
        <w:t xml:space="preserve"> </w:t>
      </w:r>
      <w:r w:rsidRPr="008D45C2">
        <w:rPr>
          <w:rFonts w:ascii="Consolas" w:eastAsia="Times New Roman" w:hAnsi="Consolas" w:cs="Courier New"/>
          <w:color w:val="BABABA"/>
          <w:sz w:val="20"/>
          <w:szCs w:val="20"/>
          <w:lang w:val="en-US" w:eastAsia="fr-FR"/>
        </w:rPr>
        <w:t>width</w:t>
      </w:r>
      <w:r w:rsidRPr="008D45C2">
        <w:rPr>
          <w:rFonts w:ascii="Consolas" w:eastAsia="Times New Roman" w:hAnsi="Consolas" w:cs="Courier New"/>
          <w:color w:val="A5C261"/>
          <w:sz w:val="20"/>
          <w:szCs w:val="20"/>
          <w:lang w:val="en-US" w:eastAsia="fr-FR"/>
        </w:rPr>
        <w:t xml:space="preserve">="853" </w:t>
      </w:r>
      <w:r w:rsidRPr="008D45C2">
        <w:rPr>
          <w:rFonts w:ascii="Consolas" w:eastAsia="Times New Roman" w:hAnsi="Consolas" w:cs="Courier New"/>
          <w:color w:val="BABABA"/>
          <w:sz w:val="20"/>
          <w:szCs w:val="20"/>
          <w:lang w:val="en-US" w:eastAsia="fr-FR"/>
        </w:rPr>
        <w:t>height</w:t>
      </w:r>
      <w:r w:rsidRPr="008D45C2">
        <w:rPr>
          <w:rFonts w:ascii="Consolas" w:eastAsia="Times New Roman" w:hAnsi="Consolas" w:cs="Courier New"/>
          <w:color w:val="A5C261"/>
          <w:sz w:val="20"/>
          <w:szCs w:val="20"/>
          <w:lang w:val="en-US" w:eastAsia="fr-FR"/>
        </w:rPr>
        <w:t xml:space="preserve">="480" </w:t>
      </w:r>
      <w:r w:rsidRPr="008D45C2">
        <w:rPr>
          <w:rFonts w:ascii="Consolas" w:eastAsia="Times New Roman" w:hAnsi="Consolas" w:cs="Courier New"/>
          <w:color w:val="BABABA"/>
          <w:sz w:val="20"/>
          <w:szCs w:val="20"/>
          <w:lang w:val="en-US" w:eastAsia="fr-FR"/>
        </w:rPr>
        <w:t>src</w:t>
      </w:r>
      <w:r w:rsidRPr="008D45C2">
        <w:rPr>
          <w:rFonts w:ascii="Consolas" w:eastAsia="Times New Roman" w:hAnsi="Consolas" w:cs="Courier New"/>
          <w:color w:val="A5C261"/>
          <w:sz w:val="20"/>
          <w:szCs w:val="20"/>
          <w:lang w:val="en-US" w:eastAsia="fr-FR"/>
        </w:rPr>
        <w:t xml:space="preserve">="https://macarte.ign.fr/carte/77f50640ef57fddcfacbd51ecd2b43d9/restaurant_telerama" </w:t>
      </w:r>
      <w:proofErr w:type="spellStart"/>
      <w:r w:rsidRPr="008D45C2">
        <w:rPr>
          <w:rFonts w:ascii="Consolas" w:eastAsia="Times New Roman" w:hAnsi="Consolas" w:cs="Courier New"/>
          <w:color w:val="BABABA"/>
          <w:sz w:val="20"/>
          <w:szCs w:val="20"/>
          <w:lang w:val="en-US" w:eastAsia="fr-FR"/>
        </w:rPr>
        <w:t>frameborder</w:t>
      </w:r>
      <w:proofErr w:type="spellEnd"/>
      <w:r w:rsidRPr="008D45C2">
        <w:rPr>
          <w:rFonts w:ascii="Consolas" w:eastAsia="Times New Roman" w:hAnsi="Consolas" w:cs="Courier New"/>
          <w:color w:val="A5C261"/>
          <w:sz w:val="20"/>
          <w:szCs w:val="20"/>
          <w:lang w:val="en-US" w:eastAsia="fr-FR"/>
        </w:rPr>
        <w:t xml:space="preserve">="0" </w:t>
      </w:r>
      <w:proofErr w:type="spellStart"/>
      <w:r w:rsidRPr="008D45C2">
        <w:rPr>
          <w:rFonts w:ascii="Consolas" w:eastAsia="Times New Roman" w:hAnsi="Consolas" w:cs="Courier New"/>
          <w:color w:val="BABABA"/>
          <w:sz w:val="20"/>
          <w:szCs w:val="20"/>
          <w:lang w:val="en-US" w:eastAsia="fr-FR"/>
        </w:rPr>
        <w:t>marginheight</w:t>
      </w:r>
      <w:proofErr w:type="spellEnd"/>
      <w:r w:rsidRPr="008D45C2">
        <w:rPr>
          <w:rFonts w:ascii="Consolas" w:eastAsia="Times New Roman" w:hAnsi="Consolas" w:cs="Courier New"/>
          <w:color w:val="A5C261"/>
          <w:sz w:val="20"/>
          <w:szCs w:val="20"/>
          <w:lang w:val="en-US" w:eastAsia="fr-FR"/>
        </w:rPr>
        <w:t xml:space="preserve">="0" </w:t>
      </w:r>
      <w:proofErr w:type="spellStart"/>
      <w:r w:rsidRPr="008D45C2">
        <w:rPr>
          <w:rFonts w:ascii="Consolas" w:eastAsia="Times New Roman" w:hAnsi="Consolas" w:cs="Courier New"/>
          <w:color w:val="BABABA"/>
          <w:sz w:val="20"/>
          <w:szCs w:val="20"/>
          <w:lang w:val="en-US" w:eastAsia="fr-FR"/>
        </w:rPr>
        <w:t>marginwidth</w:t>
      </w:r>
      <w:proofErr w:type="spellEnd"/>
      <w:r w:rsidRPr="008D45C2">
        <w:rPr>
          <w:rFonts w:ascii="Consolas" w:eastAsia="Times New Roman" w:hAnsi="Consolas" w:cs="Courier New"/>
          <w:color w:val="A5C261"/>
          <w:sz w:val="20"/>
          <w:szCs w:val="20"/>
          <w:lang w:val="en-US" w:eastAsia="fr-FR"/>
        </w:rPr>
        <w:t>="0"</w:t>
      </w:r>
      <w:r w:rsidRPr="008D45C2">
        <w:rPr>
          <w:rFonts w:ascii="Consolas" w:eastAsia="Times New Roman" w:hAnsi="Consolas" w:cs="Courier New"/>
          <w:color w:val="E8BF6A"/>
          <w:sz w:val="20"/>
          <w:szCs w:val="20"/>
          <w:lang w:val="en-US" w:eastAsia="fr-FR"/>
        </w:rPr>
        <w:t>&gt;&lt;/</w:t>
      </w:r>
      <w:proofErr w:type="spellStart"/>
      <w:r w:rsidRPr="008D45C2">
        <w:rPr>
          <w:rFonts w:ascii="Consolas" w:eastAsia="Times New Roman" w:hAnsi="Consolas" w:cs="Courier New"/>
          <w:color w:val="E8BF6A"/>
          <w:sz w:val="20"/>
          <w:szCs w:val="20"/>
          <w:lang w:val="en-US" w:eastAsia="fr-FR"/>
        </w:rPr>
        <w:t>iframe</w:t>
      </w:r>
      <w:proofErr w:type="spellEnd"/>
      <w:r w:rsidRPr="008D45C2">
        <w:rPr>
          <w:rFonts w:ascii="Consolas" w:eastAsia="Times New Roman" w:hAnsi="Consolas" w:cs="Courier New"/>
          <w:color w:val="E8BF6A"/>
          <w:sz w:val="20"/>
          <w:szCs w:val="20"/>
          <w:lang w:val="en-US" w:eastAsia="fr-FR"/>
        </w:rPr>
        <w:t>&gt;</w:t>
      </w:r>
      <w:r w:rsidRPr="008D45C2">
        <w:rPr>
          <w:rFonts w:ascii="Consolas" w:eastAsia="Times New Roman" w:hAnsi="Consolas" w:cs="Courier New"/>
          <w:color w:val="E8BF6A"/>
          <w:sz w:val="20"/>
          <w:szCs w:val="20"/>
          <w:lang w:val="en-US" w:eastAsia="fr-FR"/>
        </w:rPr>
        <w:br/>
        <w:t>&lt;/div&gt;</w:t>
      </w:r>
    </w:p>
    <w:p w:rsidR="002324F4" w:rsidRDefault="00105D57" w:rsidP="000A2400">
      <w:pPr>
        <w:pStyle w:val="corpstexte"/>
      </w:pPr>
      <w:r>
        <w:t>Cela me donne ceci</w:t>
      </w:r>
      <w:r w:rsidR="006E134E">
        <w:t>.</w:t>
      </w:r>
    </w:p>
    <w:p w:rsidR="00A163AC" w:rsidRPr="00A163AC" w:rsidRDefault="00D5408D" w:rsidP="000A2400">
      <w:pPr>
        <w:pStyle w:val="corpstexte"/>
      </w:pPr>
      <w:r>
        <w:rPr>
          <w:noProof/>
          <w:lang w:eastAsia="fr-FR"/>
        </w:rPr>
        <w:lastRenderedPageBreak/>
        <w:drawing>
          <wp:inline distT="0" distB="0" distL="0" distR="0" wp14:anchorId="4111C7C9" wp14:editId="35EB8E9E">
            <wp:extent cx="5759450" cy="395127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96" w:rsidRPr="00DD409A" w:rsidRDefault="00F26CAB" w:rsidP="004B7BBB">
      <w:pPr>
        <w:pStyle w:val="3X"/>
      </w:pPr>
      <w:r w:rsidRPr="00DD409A">
        <w:t xml:space="preserve">En </w:t>
      </w:r>
      <w:r w:rsidR="00F7619C" w:rsidRPr="00DD409A">
        <w:t xml:space="preserve">programmant </w:t>
      </w:r>
      <w:r w:rsidR="002521C4" w:rsidRPr="00DD409A">
        <w:t xml:space="preserve">et en important un </w:t>
      </w:r>
      <w:proofErr w:type="spellStart"/>
      <w:r w:rsidR="002521C4" w:rsidRPr="00DD409A">
        <w:t>geojson</w:t>
      </w:r>
      <w:proofErr w:type="spellEnd"/>
      <w:r w:rsidR="00231CFE" w:rsidRPr="00DD409A">
        <w:t xml:space="preserve"> </w:t>
      </w:r>
      <w:r w:rsidR="00C91E8E" w:rsidRPr="00DD409A">
        <w:t>(</w:t>
      </w:r>
      <w:r w:rsidR="00DC4E42">
        <w:t>piste non suivis mais réalisable</w:t>
      </w:r>
      <w:r w:rsidR="00C91E8E" w:rsidRPr="00DD409A">
        <w:t>)</w:t>
      </w:r>
    </w:p>
    <w:p w:rsidR="00632787" w:rsidRPr="00632787" w:rsidRDefault="00843203" w:rsidP="000A2400">
      <w:pPr>
        <w:pStyle w:val="corpstexte"/>
      </w:pPr>
      <w:r>
        <w:t xml:space="preserve">Il est aussi possible de </w:t>
      </w:r>
      <w:r w:rsidR="00E12DFE">
        <w:t xml:space="preserve">faire des </w:t>
      </w:r>
      <w:r w:rsidR="006D7D4C">
        <w:t>cartes</w:t>
      </w:r>
      <w:r w:rsidR="00E12DFE">
        <w:t xml:space="preserve"> en programmant </w:t>
      </w:r>
      <w:r w:rsidR="0047586A">
        <w:t xml:space="preserve">en HTML, CSS, </w:t>
      </w:r>
      <w:proofErr w:type="spellStart"/>
      <w:r w:rsidR="0047586A">
        <w:t>ja</w:t>
      </w:r>
      <w:r w:rsidR="00FB6450">
        <w:t>va</w:t>
      </w:r>
      <w:r w:rsidR="0047586A">
        <w:t>script</w:t>
      </w:r>
      <w:proofErr w:type="spellEnd"/>
      <w:r w:rsidR="0047586A">
        <w:t xml:space="preserve"> avec les </w:t>
      </w:r>
      <w:r w:rsidR="004F528D">
        <w:t xml:space="preserve">librairies </w:t>
      </w:r>
      <w:proofErr w:type="spellStart"/>
      <w:r w:rsidR="00622315">
        <w:t>leaflet</w:t>
      </w:r>
      <w:proofErr w:type="spellEnd"/>
      <w:r w:rsidR="00622315">
        <w:t xml:space="preserve"> ou </w:t>
      </w:r>
      <w:proofErr w:type="spellStart"/>
      <w:r w:rsidR="00951CD9">
        <w:t>openlayer</w:t>
      </w:r>
      <w:proofErr w:type="spellEnd"/>
      <w:r w:rsidR="00951CD9">
        <w:t>.</w:t>
      </w:r>
    </w:p>
    <w:sectPr w:rsidR="00632787" w:rsidRPr="00632787" w:rsidSect="008D041C">
      <w:headerReference w:type="first" r:id="rId16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19CF" w:rsidRDefault="005719CF" w:rsidP="00641739">
      <w:pPr>
        <w:spacing w:after="0" w:line="240" w:lineRule="auto"/>
      </w:pPr>
      <w:r>
        <w:separator/>
      </w:r>
    </w:p>
  </w:endnote>
  <w:endnote w:type="continuationSeparator" w:id="0">
    <w:p w:rsidR="005719CF" w:rsidRDefault="005719CF" w:rsidP="00641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19CF" w:rsidRDefault="005719CF" w:rsidP="00641739">
      <w:pPr>
        <w:spacing w:after="0" w:line="240" w:lineRule="auto"/>
      </w:pPr>
      <w:r>
        <w:separator/>
      </w:r>
    </w:p>
  </w:footnote>
  <w:footnote w:type="continuationSeparator" w:id="0">
    <w:p w:rsidR="005719CF" w:rsidRDefault="005719CF" w:rsidP="00641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8D041C" w:rsidTr="00802539">
      <w:tc>
        <w:tcPr>
          <w:tcW w:w="3020" w:type="dxa"/>
          <w:vMerge w:val="restart"/>
        </w:tcPr>
        <w:p w:rsidR="008D041C" w:rsidRPr="00547B7A" w:rsidRDefault="008D041C" w:rsidP="008D041C">
          <w:pPr>
            <w:pStyle w:val="En-tte"/>
            <w:rPr>
              <w:rFonts w:ascii="Times New Roman" w:hAnsi="Times New Roman" w:cs="Times New Roman"/>
            </w:rPr>
          </w:pPr>
          <w:r w:rsidRPr="00547B7A">
            <w:rPr>
              <w:rFonts w:ascii="Times New Roman" w:hAnsi="Times New Roman" w:cs="Times New Roman"/>
              <w:b/>
              <w:sz w:val="32"/>
              <w:szCs w:val="32"/>
            </w:rPr>
            <w:t>M2 TGAE</w:t>
          </w:r>
        </w:p>
        <w:p w:rsidR="008D041C" w:rsidRPr="008F29F8" w:rsidRDefault="008D041C" w:rsidP="008D041C">
          <w:pPr>
            <w:ind w:firstLine="708"/>
          </w:pPr>
        </w:p>
      </w:tc>
      <w:tc>
        <w:tcPr>
          <w:tcW w:w="3021" w:type="dxa"/>
          <w:vMerge w:val="restart"/>
        </w:tcPr>
        <w:p w:rsidR="008D041C" w:rsidRDefault="008D041C" w:rsidP="008D041C">
          <w:pPr>
            <w:pStyle w:val="En-tte"/>
          </w:pPr>
        </w:p>
      </w:tc>
      <w:tc>
        <w:tcPr>
          <w:tcW w:w="3021" w:type="dxa"/>
        </w:tcPr>
        <w:p w:rsidR="008D041C" w:rsidRPr="00547B7A" w:rsidRDefault="0092311F" w:rsidP="008D041C">
          <w:pPr>
            <w:pStyle w:val="En-tte"/>
            <w:rPr>
              <w:rFonts w:ascii="Times New Roman" w:hAnsi="Times New Roman" w:cs="Times New Roman"/>
              <w:sz w:val="28"/>
              <w:szCs w:val="28"/>
            </w:rPr>
          </w:pPr>
          <w:r w:rsidRPr="00547B7A">
            <w:rPr>
              <w:rFonts w:ascii="Times New Roman" w:hAnsi="Times New Roman" w:cs="Times New Roman"/>
              <w:sz w:val="28"/>
              <w:szCs w:val="28"/>
            </w:rPr>
            <w:t>mai</w:t>
          </w:r>
          <w:r w:rsidR="008D041C" w:rsidRPr="00547B7A">
            <w:rPr>
              <w:rFonts w:ascii="Times New Roman" w:hAnsi="Times New Roman" w:cs="Times New Roman"/>
              <w:sz w:val="28"/>
              <w:szCs w:val="28"/>
            </w:rPr>
            <w:t xml:space="preserve"> 2020</w:t>
          </w:r>
        </w:p>
      </w:tc>
    </w:tr>
    <w:tr w:rsidR="008D041C" w:rsidTr="00802539">
      <w:tc>
        <w:tcPr>
          <w:tcW w:w="3020" w:type="dxa"/>
          <w:vMerge/>
        </w:tcPr>
        <w:p w:rsidR="008D041C" w:rsidRDefault="008D041C" w:rsidP="008D041C">
          <w:pPr>
            <w:pStyle w:val="En-tte"/>
          </w:pPr>
        </w:p>
      </w:tc>
      <w:tc>
        <w:tcPr>
          <w:tcW w:w="3021" w:type="dxa"/>
          <w:vMerge/>
        </w:tcPr>
        <w:p w:rsidR="008D041C" w:rsidRDefault="008D041C" w:rsidP="008D041C">
          <w:pPr>
            <w:pStyle w:val="En-tte"/>
          </w:pPr>
        </w:p>
      </w:tc>
      <w:tc>
        <w:tcPr>
          <w:tcW w:w="3021" w:type="dxa"/>
        </w:tcPr>
        <w:p w:rsidR="008D041C" w:rsidRPr="00547B7A" w:rsidRDefault="008D041C" w:rsidP="00552E1A">
          <w:pPr>
            <w:pStyle w:val="En-tte"/>
            <w:rPr>
              <w:rFonts w:ascii="Times New Roman" w:hAnsi="Times New Roman" w:cs="Times New Roman"/>
            </w:rPr>
          </w:pPr>
          <w:r w:rsidRPr="00547B7A">
            <w:rPr>
              <w:rFonts w:ascii="Times New Roman" w:hAnsi="Times New Roman" w:cs="Times New Roman"/>
              <w:sz w:val="28"/>
              <w:szCs w:val="28"/>
            </w:rPr>
            <w:t xml:space="preserve">Compte rendu </w:t>
          </w:r>
          <w:r w:rsidR="00552E1A" w:rsidRPr="00547B7A">
            <w:rPr>
              <w:rFonts w:ascii="Times New Roman" w:hAnsi="Times New Roman" w:cs="Times New Roman"/>
              <w:sz w:val="28"/>
              <w:szCs w:val="28"/>
            </w:rPr>
            <w:t xml:space="preserve">mini projet </w:t>
          </w:r>
        </w:p>
      </w:tc>
    </w:tr>
    <w:tr w:rsidR="008D041C" w:rsidTr="00802539">
      <w:tc>
        <w:tcPr>
          <w:tcW w:w="3020" w:type="dxa"/>
          <w:vMerge/>
        </w:tcPr>
        <w:p w:rsidR="008D041C" w:rsidRDefault="008D041C" w:rsidP="008D041C">
          <w:pPr>
            <w:pStyle w:val="En-tte"/>
          </w:pPr>
        </w:p>
      </w:tc>
      <w:tc>
        <w:tcPr>
          <w:tcW w:w="3021" w:type="dxa"/>
          <w:vMerge/>
        </w:tcPr>
        <w:p w:rsidR="008D041C" w:rsidRDefault="008D041C" w:rsidP="008D041C">
          <w:pPr>
            <w:pStyle w:val="En-tte"/>
          </w:pPr>
        </w:p>
      </w:tc>
      <w:tc>
        <w:tcPr>
          <w:tcW w:w="3021" w:type="dxa"/>
        </w:tcPr>
        <w:p w:rsidR="008D041C" w:rsidRPr="00547B7A" w:rsidRDefault="008D041C" w:rsidP="008D041C">
          <w:pPr>
            <w:pStyle w:val="En-tte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47B7A">
            <w:rPr>
              <w:rFonts w:ascii="Times New Roman" w:hAnsi="Times New Roman" w:cs="Times New Roman"/>
              <w:b/>
              <w:sz w:val="28"/>
              <w:szCs w:val="28"/>
            </w:rPr>
            <w:t xml:space="preserve">Alexandre </w:t>
          </w:r>
          <w:proofErr w:type="spellStart"/>
          <w:r w:rsidRPr="00547B7A">
            <w:rPr>
              <w:rFonts w:ascii="Times New Roman" w:hAnsi="Times New Roman" w:cs="Times New Roman"/>
              <w:b/>
              <w:sz w:val="28"/>
              <w:szCs w:val="28"/>
            </w:rPr>
            <w:t>Ygouf</w:t>
          </w:r>
          <w:proofErr w:type="spellEnd"/>
        </w:p>
      </w:tc>
    </w:tr>
  </w:tbl>
  <w:p w:rsidR="008D041C" w:rsidRDefault="008D041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076936"/>
    <w:multiLevelType w:val="hybridMultilevel"/>
    <w:tmpl w:val="0FCA3ED8"/>
    <w:lvl w:ilvl="0" w:tplc="B2A2A534">
      <w:start w:val="1"/>
      <w:numFmt w:val="decimal"/>
      <w:pStyle w:val="3X"/>
      <w:lvlText w:val="3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A661EB"/>
    <w:multiLevelType w:val="hybridMultilevel"/>
    <w:tmpl w:val="E7542E4C"/>
    <w:lvl w:ilvl="0" w:tplc="9CFC0E3E">
      <w:start w:val="1"/>
      <w:numFmt w:val="decimal"/>
      <w:pStyle w:val="2X"/>
      <w:lvlText w:val="2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BA035B"/>
    <w:multiLevelType w:val="hybridMultilevel"/>
    <w:tmpl w:val="D61A4B0C"/>
    <w:lvl w:ilvl="0" w:tplc="B380B14A">
      <w:start w:val="1"/>
      <w:numFmt w:val="decimal"/>
      <w:pStyle w:val="grandepartie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attachedTemplate r:id="rId1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2E1A"/>
    <w:rsid w:val="00006D11"/>
    <w:rsid w:val="00011326"/>
    <w:rsid w:val="00013FB4"/>
    <w:rsid w:val="000214F5"/>
    <w:rsid w:val="0002518D"/>
    <w:rsid w:val="00031A22"/>
    <w:rsid w:val="00050FAA"/>
    <w:rsid w:val="00056614"/>
    <w:rsid w:val="00056A61"/>
    <w:rsid w:val="00064396"/>
    <w:rsid w:val="00084EAD"/>
    <w:rsid w:val="00084F82"/>
    <w:rsid w:val="00087B07"/>
    <w:rsid w:val="0009262C"/>
    <w:rsid w:val="0009369E"/>
    <w:rsid w:val="000A1025"/>
    <w:rsid w:val="000A2400"/>
    <w:rsid w:val="000A6DE2"/>
    <w:rsid w:val="000B15E4"/>
    <w:rsid w:val="000B69D6"/>
    <w:rsid w:val="000B6AE8"/>
    <w:rsid w:val="000C108C"/>
    <w:rsid w:val="000C794B"/>
    <w:rsid w:val="000E2B61"/>
    <w:rsid w:val="000F1BFA"/>
    <w:rsid w:val="00105D57"/>
    <w:rsid w:val="0012232B"/>
    <w:rsid w:val="00122E14"/>
    <w:rsid w:val="001244B9"/>
    <w:rsid w:val="00135361"/>
    <w:rsid w:val="001456B8"/>
    <w:rsid w:val="00155FEA"/>
    <w:rsid w:val="00184574"/>
    <w:rsid w:val="001A246B"/>
    <w:rsid w:val="001D1C93"/>
    <w:rsid w:val="001D63F7"/>
    <w:rsid w:val="001D6C91"/>
    <w:rsid w:val="001E2531"/>
    <w:rsid w:val="001F3CF0"/>
    <w:rsid w:val="002044FE"/>
    <w:rsid w:val="00205B8B"/>
    <w:rsid w:val="00216290"/>
    <w:rsid w:val="00217546"/>
    <w:rsid w:val="00231CFE"/>
    <w:rsid w:val="002324F4"/>
    <w:rsid w:val="00234BF2"/>
    <w:rsid w:val="002521C4"/>
    <w:rsid w:val="002607D5"/>
    <w:rsid w:val="00277878"/>
    <w:rsid w:val="00277E4C"/>
    <w:rsid w:val="002A53EA"/>
    <w:rsid w:val="002C28BA"/>
    <w:rsid w:val="002D2CE2"/>
    <w:rsid w:val="002E12EF"/>
    <w:rsid w:val="002E52CD"/>
    <w:rsid w:val="00300A25"/>
    <w:rsid w:val="00317652"/>
    <w:rsid w:val="003239CA"/>
    <w:rsid w:val="00330CE1"/>
    <w:rsid w:val="00330D88"/>
    <w:rsid w:val="00351235"/>
    <w:rsid w:val="00361E8B"/>
    <w:rsid w:val="00363BB0"/>
    <w:rsid w:val="00363F33"/>
    <w:rsid w:val="003654CC"/>
    <w:rsid w:val="00367120"/>
    <w:rsid w:val="00370153"/>
    <w:rsid w:val="00377E4E"/>
    <w:rsid w:val="00385742"/>
    <w:rsid w:val="003B4DB0"/>
    <w:rsid w:val="003B6B74"/>
    <w:rsid w:val="003B7EED"/>
    <w:rsid w:val="003C0E66"/>
    <w:rsid w:val="003C2C71"/>
    <w:rsid w:val="003C312B"/>
    <w:rsid w:val="003C3B57"/>
    <w:rsid w:val="003D5798"/>
    <w:rsid w:val="003F71E2"/>
    <w:rsid w:val="0040000B"/>
    <w:rsid w:val="004049FF"/>
    <w:rsid w:val="00406163"/>
    <w:rsid w:val="004233EC"/>
    <w:rsid w:val="00426547"/>
    <w:rsid w:val="004323FB"/>
    <w:rsid w:val="00433146"/>
    <w:rsid w:val="00440435"/>
    <w:rsid w:val="00443826"/>
    <w:rsid w:val="00444DF7"/>
    <w:rsid w:val="0044607C"/>
    <w:rsid w:val="0045168D"/>
    <w:rsid w:val="004569F7"/>
    <w:rsid w:val="00461FC9"/>
    <w:rsid w:val="0047586A"/>
    <w:rsid w:val="00485803"/>
    <w:rsid w:val="00485D2B"/>
    <w:rsid w:val="00494615"/>
    <w:rsid w:val="00495654"/>
    <w:rsid w:val="004B1EDF"/>
    <w:rsid w:val="004B3507"/>
    <w:rsid w:val="004B7BBB"/>
    <w:rsid w:val="004D0413"/>
    <w:rsid w:val="004D068C"/>
    <w:rsid w:val="004D2600"/>
    <w:rsid w:val="004D3C22"/>
    <w:rsid w:val="004F528D"/>
    <w:rsid w:val="00517DA5"/>
    <w:rsid w:val="00522A80"/>
    <w:rsid w:val="00537153"/>
    <w:rsid w:val="00545F53"/>
    <w:rsid w:val="00547B7A"/>
    <w:rsid w:val="00552E1A"/>
    <w:rsid w:val="00553119"/>
    <w:rsid w:val="005556FB"/>
    <w:rsid w:val="005676B4"/>
    <w:rsid w:val="005719CF"/>
    <w:rsid w:val="00573F78"/>
    <w:rsid w:val="00576A60"/>
    <w:rsid w:val="00577B21"/>
    <w:rsid w:val="005A528D"/>
    <w:rsid w:val="005A5894"/>
    <w:rsid w:val="005B7F53"/>
    <w:rsid w:val="005C11DE"/>
    <w:rsid w:val="005D7456"/>
    <w:rsid w:val="005E1025"/>
    <w:rsid w:val="005E62B2"/>
    <w:rsid w:val="005E770B"/>
    <w:rsid w:val="005F5BF5"/>
    <w:rsid w:val="005F628E"/>
    <w:rsid w:val="0062031E"/>
    <w:rsid w:val="00621310"/>
    <w:rsid w:val="00622315"/>
    <w:rsid w:val="00623412"/>
    <w:rsid w:val="00623B49"/>
    <w:rsid w:val="00632787"/>
    <w:rsid w:val="00636079"/>
    <w:rsid w:val="00641482"/>
    <w:rsid w:val="00641739"/>
    <w:rsid w:val="00642ABE"/>
    <w:rsid w:val="00650473"/>
    <w:rsid w:val="00652E85"/>
    <w:rsid w:val="006547EC"/>
    <w:rsid w:val="0065599E"/>
    <w:rsid w:val="00660481"/>
    <w:rsid w:val="00663980"/>
    <w:rsid w:val="00670B42"/>
    <w:rsid w:val="00681974"/>
    <w:rsid w:val="00685C31"/>
    <w:rsid w:val="00687605"/>
    <w:rsid w:val="00697260"/>
    <w:rsid w:val="006B7B52"/>
    <w:rsid w:val="006C1137"/>
    <w:rsid w:val="006C4EBE"/>
    <w:rsid w:val="006D20CE"/>
    <w:rsid w:val="006D7D4C"/>
    <w:rsid w:val="006E134E"/>
    <w:rsid w:val="006F0E1B"/>
    <w:rsid w:val="006F4614"/>
    <w:rsid w:val="007066AF"/>
    <w:rsid w:val="007205C5"/>
    <w:rsid w:val="0073068C"/>
    <w:rsid w:val="00732B18"/>
    <w:rsid w:val="00742389"/>
    <w:rsid w:val="007545E8"/>
    <w:rsid w:val="00756ACB"/>
    <w:rsid w:val="00774E98"/>
    <w:rsid w:val="00785D11"/>
    <w:rsid w:val="007929D2"/>
    <w:rsid w:val="00792D39"/>
    <w:rsid w:val="00793104"/>
    <w:rsid w:val="00797148"/>
    <w:rsid w:val="007B11CA"/>
    <w:rsid w:val="007B3EF6"/>
    <w:rsid w:val="007C2D77"/>
    <w:rsid w:val="007D31E6"/>
    <w:rsid w:val="007D6C58"/>
    <w:rsid w:val="007E67AF"/>
    <w:rsid w:val="007E7882"/>
    <w:rsid w:val="007F5201"/>
    <w:rsid w:val="007F7888"/>
    <w:rsid w:val="008076BD"/>
    <w:rsid w:val="008148F0"/>
    <w:rsid w:val="0082009D"/>
    <w:rsid w:val="00822F54"/>
    <w:rsid w:val="0082361A"/>
    <w:rsid w:val="00825F35"/>
    <w:rsid w:val="00830592"/>
    <w:rsid w:val="00837C0E"/>
    <w:rsid w:val="00843203"/>
    <w:rsid w:val="008469EE"/>
    <w:rsid w:val="008569D5"/>
    <w:rsid w:val="0086098C"/>
    <w:rsid w:val="00866ABB"/>
    <w:rsid w:val="008670C7"/>
    <w:rsid w:val="008674E9"/>
    <w:rsid w:val="00870A6E"/>
    <w:rsid w:val="0087224A"/>
    <w:rsid w:val="00880B5B"/>
    <w:rsid w:val="008A1429"/>
    <w:rsid w:val="008A190D"/>
    <w:rsid w:val="008B175F"/>
    <w:rsid w:val="008C15C2"/>
    <w:rsid w:val="008D041C"/>
    <w:rsid w:val="008D3B8E"/>
    <w:rsid w:val="008D45C2"/>
    <w:rsid w:val="008D5AB9"/>
    <w:rsid w:val="008E6E24"/>
    <w:rsid w:val="008F29F8"/>
    <w:rsid w:val="008F4556"/>
    <w:rsid w:val="008F7B5D"/>
    <w:rsid w:val="00903679"/>
    <w:rsid w:val="00903C5B"/>
    <w:rsid w:val="00910A16"/>
    <w:rsid w:val="00914688"/>
    <w:rsid w:val="009171C2"/>
    <w:rsid w:val="0092311F"/>
    <w:rsid w:val="009257E1"/>
    <w:rsid w:val="00943959"/>
    <w:rsid w:val="00945E89"/>
    <w:rsid w:val="00951CD9"/>
    <w:rsid w:val="00957BA1"/>
    <w:rsid w:val="00974FB7"/>
    <w:rsid w:val="00984552"/>
    <w:rsid w:val="009857AA"/>
    <w:rsid w:val="00995CAD"/>
    <w:rsid w:val="009A20F0"/>
    <w:rsid w:val="009A5A50"/>
    <w:rsid w:val="009B1441"/>
    <w:rsid w:val="009D0A2D"/>
    <w:rsid w:val="009D3B12"/>
    <w:rsid w:val="009E1F5E"/>
    <w:rsid w:val="009E457F"/>
    <w:rsid w:val="009F62D5"/>
    <w:rsid w:val="009F759B"/>
    <w:rsid w:val="00A1083C"/>
    <w:rsid w:val="00A163AC"/>
    <w:rsid w:val="00A16CD3"/>
    <w:rsid w:val="00A16E26"/>
    <w:rsid w:val="00A379FF"/>
    <w:rsid w:val="00A40E13"/>
    <w:rsid w:val="00A41E3F"/>
    <w:rsid w:val="00A51942"/>
    <w:rsid w:val="00A614BC"/>
    <w:rsid w:val="00A70DE2"/>
    <w:rsid w:val="00A775D1"/>
    <w:rsid w:val="00A963EF"/>
    <w:rsid w:val="00AA1097"/>
    <w:rsid w:val="00AA343D"/>
    <w:rsid w:val="00AD556A"/>
    <w:rsid w:val="00AE10DD"/>
    <w:rsid w:val="00AE6065"/>
    <w:rsid w:val="00AF2E66"/>
    <w:rsid w:val="00B03801"/>
    <w:rsid w:val="00B07EC8"/>
    <w:rsid w:val="00B136F9"/>
    <w:rsid w:val="00B26CEE"/>
    <w:rsid w:val="00B316D3"/>
    <w:rsid w:val="00B361A2"/>
    <w:rsid w:val="00B36B53"/>
    <w:rsid w:val="00B42559"/>
    <w:rsid w:val="00B442BF"/>
    <w:rsid w:val="00B44D84"/>
    <w:rsid w:val="00B476E3"/>
    <w:rsid w:val="00B50321"/>
    <w:rsid w:val="00B506FA"/>
    <w:rsid w:val="00B53756"/>
    <w:rsid w:val="00B62325"/>
    <w:rsid w:val="00B66E19"/>
    <w:rsid w:val="00B7257B"/>
    <w:rsid w:val="00B905DA"/>
    <w:rsid w:val="00B92135"/>
    <w:rsid w:val="00B955C8"/>
    <w:rsid w:val="00BA02DB"/>
    <w:rsid w:val="00BA709B"/>
    <w:rsid w:val="00BB67EF"/>
    <w:rsid w:val="00BC1015"/>
    <w:rsid w:val="00BC5674"/>
    <w:rsid w:val="00BD189F"/>
    <w:rsid w:val="00BD76C8"/>
    <w:rsid w:val="00BE1E55"/>
    <w:rsid w:val="00BE3DAF"/>
    <w:rsid w:val="00BE498E"/>
    <w:rsid w:val="00BE6CB7"/>
    <w:rsid w:val="00BE7B51"/>
    <w:rsid w:val="00C01AF1"/>
    <w:rsid w:val="00C03D05"/>
    <w:rsid w:val="00C06F75"/>
    <w:rsid w:val="00C16964"/>
    <w:rsid w:val="00C20AC9"/>
    <w:rsid w:val="00C456DE"/>
    <w:rsid w:val="00C50241"/>
    <w:rsid w:val="00C54B9A"/>
    <w:rsid w:val="00C63440"/>
    <w:rsid w:val="00C64A95"/>
    <w:rsid w:val="00C91E8E"/>
    <w:rsid w:val="00CA246C"/>
    <w:rsid w:val="00CA41E0"/>
    <w:rsid w:val="00CB25E4"/>
    <w:rsid w:val="00CD0589"/>
    <w:rsid w:val="00CE230C"/>
    <w:rsid w:val="00CE6A78"/>
    <w:rsid w:val="00D135FE"/>
    <w:rsid w:val="00D260B5"/>
    <w:rsid w:val="00D30B2E"/>
    <w:rsid w:val="00D349DD"/>
    <w:rsid w:val="00D40F3E"/>
    <w:rsid w:val="00D448B7"/>
    <w:rsid w:val="00D52D6B"/>
    <w:rsid w:val="00D5408D"/>
    <w:rsid w:val="00D72ED5"/>
    <w:rsid w:val="00D73F4C"/>
    <w:rsid w:val="00D866A9"/>
    <w:rsid w:val="00D868F8"/>
    <w:rsid w:val="00D87883"/>
    <w:rsid w:val="00D90BAB"/>
    <w:rsid w:val="00D95624"/>
    <w:rsid w:val="00DC4E42"/>
    <w:rsid w:val="00DD2545"/>
    <w:rsid w:val="00DD2BF6"/>
    <w:rsid w:val="00DD409A"/>
    <w:rsid w:val="00DD6F68"/>
    <w:rsid w:val="00DE3268"/>
    <w:rsid w:val="00DF0882"/>
    <w:rsid w:val="00DF422D"/>
    <w:rsid w:val="00E11B06"/>
    <w:rsid w:val="00E12DFE"/>
    <w:rsid w:val="00E20D61"/>
    <w:rsid w:val="00E21810"/>
    <w:rsid w:val="00E233E3"/>
    <w:rsid w:val="00E41EEC"/>
    <w:rsid w:val="00E504C1"/>
    <w:rsid w:val="00E5444A"/>
    <w:rsid w:val="00E70B75"/>
    <w:rsid w:val="00E93864"/>
    <w:rsid w:val="00EB0582"/>
    <w:rsid w:val="00EC005B"/>
    <w:rsid w:val="00EC0664"/>
    <w:rsid w:val="00EC4B9F"/>
    <w:rsid w:val="00ED52C0"/>
    <w:rsid w:val="00EF661E"/>
    <w:rsid w:val="00F17B39"/>
    <w:rsid w:val="00F2142E"/>
    <w:rsid w:val="00F26408"/>
    <w:rsid w:val="00F26CAB"/>
    <w:rsid w:val="00F47F42"/>
    <w:rsid w:val="00F65906"/>
    <w:rsid w:val="00F66BA3"/>
    <w:rsid w:val="00F7619C"/>
    <w:rsid w:val="00F7772D"/>
    <w:rsid w:val="00F85087"/>
    <w:rsid w:val="00F86B6C"/>
    <w:rsid w:val="00F9184D"/>
    <w:rsid w:val="00F96E31"/>
    <w:rsid w:val="00FA2101"/>
    <w:rsid w:val="00FB6450"/>
    <w:rsid w:val="00FE15BB"/>
    <w:rsid w:val="00FF3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921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48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417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41739"/>
  </w:style>
  <w:style w:type="paragraph" w:styleId="Pieddepage">
    <w:name w:val="footer"/>
    <w:basedOn w:val="Normal"/>
    <w:link w:val="PieddepageCar"/>
    <w:uiPriority w:val="99"/>
    <w:unhideWhenUsed/>
    <w:rsid w:val="006417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1739"/>
  </w:style>
  <w:style w:type="table" w:styleId="Grilledutableau">
    <w:name w:val="Table Grid"/>
    <w:basedOn w:val="TableauNormal"/>
    <w:uiPriority w:val="39"/>
    <w:rsid w:val="006417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gende">
    <w:name w:val="caption"/>
    <w:basedOn w:val="Normal"/>
    <w:next w:val="Normal"/>
    <w:uiPriority w:val="35"/>
    <w:unhideWhenUsed/>
    <w:qFormat/>
    <w:rsid w:val="007E7882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7E788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E788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D6C5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7D6C58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B921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448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609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6098C"/>
    <w:rPr>
      <w:rFonts w:ascii="Tahoma" w:hAnsi="Tahoma" w:cs="Tahoma"/>
      <w:sz w:val="16"/>
      <w:szCs w:val="16"/>
    </w:rPr>
  </w:style>
  <w:style w:type="paragraph" w:customStyle="1" w:styleId="corpstexte">
    <w:name w:val="corps texte"/>
    <w:basedOn w:val="Normal"/>
    <w:link w:val="corpstexteCar"/>
    <w:qFormat/>
    <w:rsid w:val="00AD556A"/>
    <w:rPr>
      <w:rFonts w:ascii="Times New Roman" w:hAnsi="Times New Roman" w:cs="Times New Roman"/>
      <w:sz w:val="24"/>
      <w:szCs w:val="24"/>
    </w:rPr>
  </w:style>
  <w:style w:type="paragraph" w:customStyle="1" w:styleId="grandepartie">
    <w:name w:val="grande partie"/>
    <w:basedOn w:val="Titre1"/>
    <w:link w:val="grandepartieCar"/>
    <w:qFormat/>
    <w:rsid w:val="00DD409A"/>
    <w:pPr>
      <w:numPr>
        <w:numId w:val="1"/>
      </w:numPr>
    </w:pPr>
    <w:rPr>
      <w:rFonts w:ascii="Times New Roman" w:hAnsi="Times New Roman" w:cs="Times New Roman"/>
    </w:rPr>
  </w:style>
  <w:style w:type="character" w:customStyle="1" w:styleId="corpstexteCar">
    <w:name w:val="corps texte Car"/>
    <w:basedOn w:val="Policepardfaut"/>
    <w:link w:val="corpstexte"/>
    <w:rsid w:val="00AD556A"/>
    <w:rPr>
      <w:rFonts w:ascii="Times New Roman" w:hAnsi="Times New Roman" w:cs="Times New Roman"/>
      <w:sz w:val="24"/>
      <w:szCs w:val="24"/>
    </w:rPr>
  </w:style>
  <w:style w:type="paragraph" w:customStyle="1" w:styleId="2X">
    <w:name w:val="2.X"/>
    <w:basedOn w:val="Titre2"/>
    <w:link w:val="2XCar"/>
    <w:qFormat/>
    <w:rsid w:val="00A1083C"/>
    <w:pPr>
      <w:numPr>
        <w:numId w:val="2"/>
      </w:numPr>
    </w:pPr>
    <w:rPr>
      <w:rFonts w:ascii="Times New Roman" w:hAnsi="Times New Roman" w:cs="Times New Roman"/>
    </w:rPr>
  </w:style>
  <w:style w:type="character" w:customStyle="1" w:styleId="grandepartieCar">
    <w:name w:val="grande partie Car"/>
    <w:basedOn w:val="Titre1Car"/>
    <w:link w:val="grandepartie"/>
    <w:rsid w:val="00DD409A"/>
    <w:rPr>
      <w:rFonts w:ascii="Times New Roman" w:eastAsiaTheme="majorEastAsia" w:hAnsi="Times New Roman" w:cs="Times New Roman"/>
      <w:color w:val="2E74B5" w:themeColor="accent1" w:themeShade="BF"/>
      <w:sz w:val="32"/>
      <w:szCs w:val="32"/>
    </w:rPr>
  </w:style>
  <w:style w:type="paragraph" w:customStyle="1" w:styleId="3X">
    <w:name w:val="3.X"/>
    <w:basedOn w:val="Titre2"/>
    <w:link w:val="3XCar"/>
    <w:qFormat/>
    <w:rsid w:val="004B7BBB"/>
    <w:pPr>
      <w:numPr>
        <w:numId w:val="3"/>
      </w:numPr>
    </w:pPr>
    <w:rPr>
      <w:rFonts w:ascii="Times New Roman" w:hAnsi="Times New Roman" w:cs="Times New Roman"/>
    </w:rPr>
  </w:style>
  <w:style w:type="character" w:customStyle="1" w:styleId="2XCar">
    <w:name w:val="2.X Car"/>
    <w:basedOn w:val="Titre2Car"/>
    <w:link w:val="2X"/>
    <w:rsid w:val="00A1083C"/>
    <w:rPr>
      <w:rFonts w:ascii="Times New Roman" w:eastAsiaTheme="majorEastAsia" w:hAnsi="Times New Roman" w:cs="Times New Roman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A379FF"/>
    <w:pPr>
      <w:ind w:left="720"/>
      <w:contextualSpacing/>
    </w:pPr>
  </w:style>
  <w:style w:type="character" w:customStyle="1" w:styleId="3XCar">
    <w:name w:val="3.X Car"/>
    <w:basedOn w:val="Titre2Car"/>
    <w:link w:val="3X"/>
    <w:rsid w:val="004B7BBB"/>
    <w:rPr>
      <w:rFonts w:ascii="Times New Roman" w:eastAsiaTheme="majorEastAsia" w:hAnsi="Times New Roman" w:cs="Times New Roman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7F5201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921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48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417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41739"/>
  </w:style>
  <w:style w:type="paragraph" w:styleId="Pieddepage">
    <w:name w:val="footer"/>
    <w:basedOn w:val="Normal"/>
    <w:link w:val="PieddepageCar"/>
    <w:uiPriority w:val="99"/>
    <w:unhideWhenUsed/>
    <w:rsid w:val="006417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1739"/>
  </w:style>
  <w:style w:type="table" w:styleId="Grilledutableau">
    <w:name w:val="Table Grid"/>
    <w:basedOn w:val="TableauNormal"/>
    <w:uiPriority w:val="39"/>
    <w:rsid w:val="006417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gende">
    <w:name w:val="caption"/>
    <w:basedOn w:val="Normal"/>
    <w:next w:val="Normal"/>
    <w:uiPriority w:val="35"/>
    <w:unhideWhenUsed/>
    <w:qFormat/>
    <w:rsid w:val="007E7882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7E788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E788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D6C5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7D6C58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B921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448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609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6098C"/>
    <w:rPr>
      <w:rFonts w:ascii="Tahoma" w:hAnsi="Tahoma" w:cs="Tahoma"/>
      <w:sz w:val="16"/>
      <w:szCs w:val="16"/>
    </w:rPr>
  </w:style>
  <w:style w:type="paragraph" w:customStyle="1" w:styleId="corpstexte">
    <w:name w:val="corps texte"/>
    <w:basedOn w:val="Normal"/>
    <w:link w:val="corpstexteCar"/>
    <w:qFormat/>
    <w:rsid w:val="00AD556A"/>
    <w:rPr>
      <w:rFonts w:ascii="Times New Roman" w:hAnsi="Times New Roman" w:cs="Times New Roman"/>
      <w:sz w:val="24"/>
      <w:szCs w:val="24"/>
    </w:rPr>
  </w:style>
  <w:style w:type="paragraph" w:customStyle="1" w:styleId="grandepartie">
    <w:name w:val="grande partie"/>
    <w:basedOn w:val="Titre1"/>
    <w:link w:val="grandepartieCar"/>
    <w:qFormat/>
    <w:rsid w:val="00DD409A"/>
    <w:pPr>
      <w:numPr>
        <w:numId w:val="1"/>
      </w:numPr>
    </w:pPr>
    <w:rPr>
      <w:rFonts w:ascii="Times New Roman" w:hAnsi="Times New Roman" w:cs="Times New Roman"/>
    </w:rPr>
  </w:style>
  <w:style w:type="character" w:customStyle="1" w:styleId="corpstexteCar">
    <w:name w:val="corps texte Car"/>
    <w:basedOn w:val="Policepardfaut"/>
    <w:link w:val="corpstexte"/>
    <w:rsid w:val="00AD556A"/>
    <w:rPr>
      <w:rFonts w:ascii="Times New Roman" w:hAnsi="Times New Roman" w:cs="Times New Roman"/>
      <w:sz w:val="24"/>
      <w:szCs w:val="24"/>
    </w:rPr>
  </w:style>
  <w:style w:type="paragraph" w:customStyle="1" w:styleId="2X">
    <w:name w:val="2.X"/>
    <w:basedOn w:val="Titre2"/>
    <w:link w:val="2XCar"/>
    <w:qFormat/>
    <w:rsid w:val="00A1083C"/>
    <w:pPr>
      <w:numPr>
        <w:numId w:val="2"/>
      </w:numPr>
    </w:pPr>
    <w:rPr>
      <w:rFonts w:ascii="Times New Roman" w:hAnsi="Times New Roman" w:cs="Times New Roman"/>
    </w:rPr>
  </w:style>
  <w:style w:type="character" w:customStyle="1" w:styleId="grandepartieCar">
    <w:name w:val="grande partie Car"/>
    <w:basedOn w:val="Titre1Car"/>
    <w:link w:val="grandepartie"/>
    <w:rsid w:val="00DD409A"/>
    <w:rPr>
      <w:rFonts w:ascii="Times New Roman" w:eastAsiaTheme="majorEastAsia" w:hAnsi="Times New Roman" w:cs="Times New Roman"/>
      <w:color w:val="2E74B5" w:themeColor="accent1" w:themeShade="BF"/>
      <w:sz w:val="32"/>
      <w:szCs w:val="32"/>
    </w:rPr>
  </w:style>
  <w:style w:type="paragraph" w:customStyle="1" w:styleId="3X">
    <w:name w:val="3.X"/>
    <w:basedOn w:val="Titre2"/>
    <w:link w:val="3XCar"/>
    <w:qFormat/>
    <w:rsid w:val="004B7BBB"/>
    <w:pPr>
      <w:numPr>
        <w:numId w:val="3"/>
      </w:numPr>
    </w:pPr>
    <w:rPr>
      <w:rFonts w:ascii="Times New Roman" w:hAnsi="Times New Roman" w:cs="Times New Roman"/>
    </w:rPr>
  </w:style>
  <w:style w:type="character" w:customStyle="1" w:styleId="2XCar">
    <w:name w:val="2.X Car"/>
    <w:basedOn w:val="Titre2Car"/>
    <w:link w:val="2X"/>
    <w:rsid w:val="00A1083C"/>
    <w:rPr>
      <w:rFonts w:ascii="Times New Roman" w:eastAsiaTheme="majorEastAsia" w:hAnsi="Times New Roman" w:cs="Times New Roman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A379FF"/>
    <w:pPr>
      <w:ind w:left="720"/>
      <w:contextualSpacing/>
    </w:pPr>
  </w:style>
  <w:style w:type="character" w:customStyle="1" w:styleId="3XCar">
    <w:name w:val="3.X Car"/>
    <w:basedOn w:val="Titre2Car"/>
    <w:link w:val="3X"/>
    <w:rsid w:val="004B7BBB"/>
    <w:rPr>
      <w:rFonts w:ascii="Times New Roman" w:eastAsiaTheme="majorEastAsia" w:hAnsi="Times New Roman" w:cs="Times New Roman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7F52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4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BUFFALO_HD\m2\1\1\mini%20projet\Alexandre%20ygouf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4404-B530-4823-B337-E3C6A4857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Alexandre ygouf.dotx</Template>
  <TotalTime>1704</TotalTime>
  <Pages>4</Pages>
  <Words>505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ygouf</dc:creator>
  <cp:keywords/>
  <dc:description/>
  <cp:lastModifiedBy>alexandre ygouf</cp:lastModifiedBy>
  <cp:revision>479</cp:revision>
  <dcterms:created xsi:type="dcterms:W3CDTF">2020-02-02T12:54:00Z</dcterms:created>
  <dcterms:modified xsi:type="dcterms:W3CDTF">2020-05-12T15:53:00Z</dcterms:modified>
</cp:coreProperties>
</file>